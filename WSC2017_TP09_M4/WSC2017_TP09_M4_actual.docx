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440FC" w14:textId="66CAF3F8" w:rsidR="00927A59" w:rsidRDefault="009C39AA" w:rsidP="00FA16E2">
      <w:pPr>
        <w:pStyle w:val="Title"/>
        <w:rPr>
          <w:lang w:val="fr-FR"/>
        </w:rPr>
      </w:pPr>
      <w:r>
        <w:rPr>
          <w:lang w:val="fr-FR"/>
        </w:rPr>
        <w:t>TEST PROJECT</w:t>
      </w:r>
      <w:r w:rsidR="00927A59">
        <w:rPr>
          <w:lang w:val="fr-FR"/>
        </w:rPr>
        <w:t xml:space="preserve"> </w:t>
      </w:r>
      <w:r w:rsidR="00927A59">
        <w:br/>
      </w:r>
      <w:r w:rsidR="00927A59">
        <w:rPr>
          <w:lang w:val="fr-FR"/>
        </w:rPr>
        <w:t xml:space="preserve">IT SOFTWARE SOLUTIONS </w:t>
      </w:r>
      <w:r w:rsidR="00927A59">
        <w:br/>
      </w:r>
      <w:r w:rsidR="00927A59">
        <w:rPr>
          <w:lang w:val="fr-FR"/>
        </w:rPr>
        <w:t>FOR BUSINESS</w:t>
      </w:r>
    </w:p>
    <w:p w14:paraId="62FE93D2" w14:textId="35B57FB2" w:rsidR="00701C66" w:rsidRPr="00CF7398" w:rsidRDefault="00CF7398" w:rsidP="00CF7398">
      <w:pPr>
        <w:pStyle w:val="Title"/>
        <w:spacing w:line="360" w:lineRule="auto"/>
        <w:jc w:val="both"/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</w:pPr>
      <w:r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Module</w:t>
      </w:r>
      <w:r w:rsidR="00F939B5" w:rsidRPr="00CF7398"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 xml:space="preserve"> </w:t>
      </w:r>
      <w:r w:rsidR="006D39A2" w:rsidRPr="00CF7398"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4</w:t>
      </w:r>
    </w:p>
    <w:p w14:paraId="60F77E27" w14:textId="7491579E" w:rsidR="0007178E" w:rsidRPr="00927A59" w:rsidRDefault="00CF7398" w:rsidP="00CF7398">
      <w:pPr>
        <w:pStyle w:val="Title"/>
        <w:spacing w:line="360" w:lineRule="auto"/>
        <w:jc w:val="both"/>
        <w:rPr>
          <w:b w:val="0"/>
          <w:lang w:val="fr-FR"/>
        </w:rPr>
      </w:pPr>
      <w:r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WSC2017_TP09_M</w:t>
      </w:r>
      <w:r w:rsidR="006D39A2"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4</w:t>
      </w:r>
      <w:r w:rsidR="0007178E" w:rsidRPr="6921DBB8"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_</w:t>
      </w:r>
      <w:r>
        <w:rPr>
          <w:rFonts w:eastAsiaTheme="minorEastAsia"/>
          <w:b w:val="0"/>
          <w:color w:val="00594F"/>
          <w:spacing w:val="15"/>
          <w:sz w:val="40"/>
          <w:szCs w:val="40"/>
          <w:lang w:val="fr-FR"/>
        </w:rPr>
        <w:t>actual</w:t>
      </w:r>
    </w:p>
    <w:p w14:paraId="31CD876E" w14:textId="7FAD2D4D" w:rsidR="007344EC" w:rsidRDefault="007344EC" w:rsidP="00927A59">
      <w:pPr>
        <w:pStyle w:val="Title"/>
        <w:tabs>
          <w:tab w:val="left" w:pos="3501"/>
        </w:tabs>
        <w:rPr>
          <w:rFonts w:ascii="Frutiger LT Com 45 Light" w:hAnsi="Frutiger LT Com 45 Light"/>
          <w:sz w:val="28"/>
          <w:szCs w:val="28"/>
        </w:rPr>
      </w:pPr>
    </w:p>
    <w:p w14:paraId="31AFD0E5" w14:textId="77777777" w:rsidR="0007178E" w:rsidRPr="0007178E" w:rsidRDefault="0007178E" w:rsidP="0007178E">
      <w:pPr>
        <w:rPr>
          <w:lang w:val="en-AU"/>
        </w:rPr>
      </w:pPr>
    </w:p>
    <w:p w14:paraId="11ECF0C2" w14:textId="77777777" w:rsidR="00965198" w:rsidRDefault="0096519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9DCEE9C" w14:textId="77777777" w:rsidR="007344EC" w:rsidRDefault="007344EC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BBAAFFD" w14:textId="77777777" w:rsidR="007344EC" w:rsidRDefault="007344EC" w:rsidP="001C2B30">
      <w:pPr>
        <w:rPr>
          <w:rFonts w:ascii="Frutiger LT Com 45 Light" w:hAnsi="Frutiger LT Com 45 Light"/>
          <w:sz w:val="32"/>
          <w:szCs w:val="32"/>
          <w:lang w:val="en-AU"/>
        </w:rPr>
      </w:pPr>
    </w:p>
    <w:p w14:paraId="03FE442C" w14:textId="63C61A67" w:rsidR="00336548" w:rsidRPr="00CF7398" w:rsidRDefault="00CF7398" w:rsidP="001C2B30">
      <w:pPr>
        <w:rPr>
          <w:rFonts w:cs="Arial"/>
          <w:sz w:val="24"/>
          <w:szCs w:val="24"/>
          <w:lang w:val="en-AU"/>
        </w:rPr>
      </w:pPr>
      <w:r w:rsidRPr="00CF7398">
        <w:rPr>
          <w:rFonts w:cs="Arial"/>
          <w:sz w:val="24"/>
          <w:szCs w:val="24"/>
          <w:lang w:val="en-AU"/>
        </w:rPr>
        <w:t>Submitted</w:t>
      </w:r>
      <w:r w:rsidR="007344EC" w:rsidRPr="00CF7398">
        <w:rPr>
          <w:rFonts w:cs="Arial"/>
          <w:sz w:val="24"/>
          <w:szCs w:val="24"/>
          <w:lang w:val="en-AU"/>
        </w:rPr>
        <w:t xml:space="preserve"> by:</w:t>
      </w:r>
    </w:p>
    <w:p w14:paraId="4C89F57F" w14:textId="77777777" w:rsidR="007344EC" w:rsidRPr="00CF7398" w:rsidRDefault="005A49EE" w:rsidP="007344EC">
      <w:pPr>
        <w:rPr>
          <w:rFonts w:cs="Arial"/>
          <w:bCs/>
          <w:sz w:val="24"/>
          <w:szCs w:val="24"/>
          <w:lang w:val="en-AU"/>
        </w:rPr>
      </w:pPr>
      <w:r w:rsidRPr="00CF7398">
        <w:rPr>
          <w:rFonts w:eastAsiaTheme="majorEastAsia" w:cs="Arial"/>
          <w:bCs/>
          <w:sz w:val="24"/>
          <w:szCs w:val="24"/>
        </w:rPr>
        <w:t xml:space="preserve">WorldSkills International </w:t>
      </w:r>
      <w:r w:rsidRPr="00CF7398">
        <w:rPr>
          <w:rFonts w:cs="Arial"/>
          <w:sz w:val="24"/>
          <w:szCs w:val="24"/>
        </w:rPr>
        <w:br/>
      </w:r>
      <w:r w:rsidR="007344EC" w:rsidRPr="00CF7398">
        <w:rPr>
          <w:rFonts w:eastAsiaTheme="majorEastAsia" w:cs="Arial"/>
          <w:bCs/>
          <w:sz w:val="24"/>
          <w:szCs w:val="24"/>
        </w:rPr>
        <w:t>Independent Test Project Design Team</w:t>
      </w:r>
    </w:p>
    <w:p w14:paraId="639BD4BD" w14:textId="77777777" w:rsidR="00336548" w:rsidRDefault="00336548" w:rsidP="001C2B30">
      <w:pPr>
        <w:rPr>
          <w:lang w:val="en-AU"/>
        </w:rPr>
      </w:pPr>
    </w:p>
    <w:p w14:paraId="6C3D3B10" w14:textId="77777777" w:rsidR="00336548" w:rsidRDefault="00336548" w:rsidP="00336548">
      <w:pPr>
        <w:rPr>
          <w:lang w:val="en-AU"/>
        </w:rPr>
      </w:pPr>
    </w:p>
    <w:p w14:paraId="040FBDF1" w14:textId="77777777" w:rsidR="00336548" w:rsidRDefault="00336548" w:rsidP="00336548">
      <w:pPr>
        <w:rPr>
          <w:lang w:val="en-AU"/>
        </w:rPr>
      </w:pPr>
    </w:p>
    <w:p w14:paraId="6AF6740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BCE3A90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5093E2D7" w14:textId="77777777" w:rsidR="00C47C3D" w:rsidRDefault="00C47C3D" w:rsidP="00C47C3D">
      <w:pPr>
        <w:pStyle w:val="Heading2"/>
      </w:pPr>
      <w:r w:rsidRPr="001C2B30">
        <w:lastRenderedPageBreak/>
        <w:t>Contents</w:t>
      </w:r>
    </w:p>
    <w:p w14:paraId="3D4E7A98" w14:textId="77777777" w:rsidR="00C47C3D" w:rsidRDefault="00C47C3D" w:rsidP="00C47C3D">
      <w:r>
        <w:t>This Test Project proposal consists of the following documentation/files:</w:t>
      </w:r>
    </w:p>
    <w:p w14:paraId="06C1DBE9" w14:textId="379DA47B" w:rsidR="00C47C3D" w:rsidRDefault="00C47C3D" w:rsidP="006D39A2">
      <w:pPr>
        <w:pStyle w:val="ListNumber"/>
      </w:pPr>
      <w:r>
        <w:t>WSC201</w:t>
      </w:r>
      <w:r w:rsidR="003F39F8">
        <w:t>7</w:t>
      </w:r>
      <w:r>
        <w:t>_TP</w:t>
      </w:r>
      <w:r w:rsidR="00C309B5">
        <w:t>09</w:t>
      </w:r>
      <w:r>
        <w:t>_</w:t>
      </w:r>
      <w:r w:rsidR="00C309B5">
        <w:t>S</w:t>
      </w:r>
      <w:r w:rsidR="006D39A2">
        <w:t>4</w:t>
      </w:r>
      <w:r w:rsidR="000F583A">
        <w:t>_EN.pdf</w:t>
      </w:r>
      <w:r w:rsidR="000F583A">
        <w:tab/>
      </w:r>
      <w:r>
        <w:tab/>
      </w:r>
      <w:r w:rsidR="00C309B5">
        <w:tab/>
      </w:r>
      <w:r w:rsidR="0055120C">
        <w:t xml:space="preserve">(Session </w:t>
      </w:r>
      <w:r w:rsidR="006D39A2">
        <w:t>4</w:t>
      </w:r>
      <w:r w:rsidR="00C309B5">
        <w:t xml:space="preserve"> instructions)</w:t>
      </w:r>
    </w:p>
    <w:p w14:paraId="35BBC31F" w14:textId="6BEAA014" w:rsidR="00530B41" w:rsidRDefault="00530B41" w:rsidP="00530B41">
      <w:pPr>
        <w:pStyle w:val="ListNumber"/>
      </w:pPr>
      <w:r>
        <w:t>SurveyResults_05_2017.csv</w:t>
      </w:r>
      <w:r>
        <w:tab/>
        <w:t xml:space="preserve"> </w:t>
      </w:r>
      <w:r>
        <w:tab/>
      </w:r>
      <w:r>
        <w:tab/>
        <w:t>(Survey Results for May 2017)</w:t>
      </w:r>
    </w:p>
    <w:p w14:paraId="55438FDF" w14:textId="4A137893" w:rsidR="00AA1554" w:rsidRDefault="006D39A2" w:rsidP="00665BCE">
      <w:pPr>
        <w:pStyle w:val="ListNumber"/>
      </w:pPr>
      <w:r>
        <w:t>SurveyResults_0</w:t>
      </w:r>
      <w:r w:rsidR="00665BCE">
        <w:t>6</w:t>
      </w:r>
      <w:r>
        <w:t>_2017.csv</w:t>
      </w:r>
      <w:r w:rsidR="00AA1554">
        <w:tab/>
        <w:t xml:space="preserve"> </w:t>
      </w:r>
      <w:r w:rsidR="00AA1554">
        <w:tab/>
      </w:r>
      <w:r w:rsidR="00AA1554">
        <w:tab/>
        <w:t>(</w:t>
      </w:r>
      <w:r>
        <w:t xml:space="preserve">Survey Results for </w:t>
      </w:r>
      <w:r w:rsidR="00665BCE">
        <w:t>June</w:t>
      </w:r>
      <w:r>
        <w:t xml:space="preserve"> 2017</w:t>
      </w:r>
      <w:r w:rsidR="00AA1554">
        <w:t>)</w:t>
      </w:r>
    </w:p>
    <w:p w14:paraId="0293FF95" w14:textId="127ABF19" w:rsidR="00665BCE" w:rsidRDefault="00665BCE" w:rsidP="00665BCE">
      <w:pPr>
        <w:pStyle w:val="ListNumber"/>
      </w:pPr>
      <w:r>
        <w:t>SurveyResults_07_2017.csv</w:t>
      </w:r>
      <w:r>
        <w:tab/>
        <w:t xml:space="preserve"> </w:t>
      </w:r>
      <w:r>
        <w:tab/>
      </w:r>
      <w:r>
        <w:tab/>
        <w:t>(Survey Results for July 2017)</w:t>
      </w:r>
    </w:p>
    <w:p w14:paraId="0A01E7D8" w14:textId="6EDE47E4" w:rsidR="00EB746D" w:rsidRDefault="00EB746D" w:rsidP="00EB746D">
      <w:pPr>
        <w:pStyle w:val="ListNumber"/>
      </w:pPr>
      <w:r w:rsidRPr="00EB746D">
        <w:t>SampleSurvey</w:t>
      </w:r>
      <w:r>
        <w:t>Form.pdf</w:t>
      </w:r>
      <w:r>
        <w:tab/>
      </w:r>
      <w:r>
        <w:tab/>
      </w:r>
      <w:r>
        <w:tab/>
        <w:t>(Sample survey form for reference)</w:t>
      </w:r>
    </w:p>
    <w:p w14:paraId="2D2C3BCD" w14:textId="77777777" w:rsidR="00C47C3D" w:rsidRDefault="00C47C3D" w:rsidP="00C47C3D">
      <w:pPr>
        <w:pStyle w:val="Heading2"/>
      </w:pPr>
      <w:r w:rsidRPr="001C2B30">
        <w:t xml:space="preserve">Introduction </w:t>
      </w:r>
    </w:p>
    <w:p w14:paraId="1509FB4F" w14:textId="71C45669" w:rsidR="004F79A7" w:rsidRDefault="003C0213" w:rsidP="003C0213">
      <w:r w:rsidRPr="003C0213">
        <w:t>Customer satisfaction surveys help you identify the overall level of satisfaction and assist with finding your happiest and unhappiest customers. Feedback from a survey gives you the opportunity to follow up with your happiest customers (to turn them into advocates), and your unhappiest customers (to fix problems and retain their business).</w:t>
      </w:r>
    </w:p>
    <w:p w14:paraId="7B1CC6A7" w14:textId="70129E81" w:rsidR="003C0213" w:rsidRDefault="003C0213" w:rsidP="0000165F">
      <w:r>
        <w:t xml:space="preserve">AMONIC Airlines has been using customer satisfaction surveys since </w:t>
      </w:r>
      <w:r w:rsidR="00EE0CEE">
        <w:t>May</w:t>
      </w:r>
      <w:r>
        <w:t xml:space="preserve"> of 2017 to optimize its services. The surveys are now brought </w:t>
      </w:r>
      <w:proofErr w:type="gramStart"/>
      <w:r>
        <w:t>together</w:t>
      </w:r>
      <w:proofErr w:type="gramEnd"/>
      <w:r>
        <w:t xml:space="preserve"> and the company needs a solution to create some reports </w:t>
      </w:r>
      <w:r w:rsidR="0000165F">
        <w:t>from</w:t>
      </w:r>
      <w:r>
        <w:t xml:space="preserve"> them.</w:t>
      </w:r>
    </w:p>
    <w:p w14:paraId="6ED5B813" w14:textId="083E6751" w:rsidR="003C0213" w:rsidRDefault="003C0213" w:rsidP="0020767D">
      <w:r>
        <w:t xml:space="preserve">In this section </w:t>
      </w:r>
      <w:r w:rsidR="0020767D">
        <w:t>the main tasks asked for are as follows:</w:t>
      </w:r>
    </w:p>
    <w:p w14:paraId="133FABB9" w14:textId="4A612B85" w:rsidR="003C0213" w:rsidRDefault="003C0213" w:rsidP="00CF7398">
      <w:pPr>
        <w:pStyle w:val="ListBullet"/>
      </w:pPr>
      <w:r>
        <w:t>Create the database and ma</w:t>
      </w:r>
      <w:r w:rsidR="00AB5856">
        <w:t>ke any tables needed to import survey data.</w:t>
      </w:r>
    </w:p>
    <w:p w14:paraId="2FB8BAA7" w14:textId="27BF3318" w:rsidR="003C0213" w:rsidRDefault="003C0213" w:rsidP="00CF7398">
      <w:pPr>
        <w:pStyle w:val="ListBullet"/>
      </w:pPr>
      <w:r>
        <w:t xml:space="preserve">Make a summary report </w:t>
      </w:r>
      <w:r w:rsidR="00AB5856">
        <w:t>to characterise the data present in the database.</w:t>
      </w:r>
    </w:p>
    <w:p w14:paraId="72525CC4" w14:textId="6888DC10" w:rsidR="006A7077" w:rsidRDefault="00AB5856" w:rsidP="00CF7398">
      <w:pPr>
        <w:pStyle w:val="ListBullet"/>
      </w:pPr>
      <w:r>
        <w:t>Create and display</w:t>
      </w:r>
      <w:r w:rsidR="006A7077">
        <w:t xml:space="preserve"> a detailed report with charts to </w:t>
      </w:r>
      <w:r>
        <w:t>visualise the data.</w:t>
      </w:r>
    </w:p>
    <w:p w14:paraId="72066C4C" w14:textId="77777777" w:rsidR="00C47C3D" w:rsidRDefault="00C47C3D" w:rsidP="00C47C3D">
      <w:pPr>
        <w:pStyle w:val="Heading2"/>
      </w:pPr>
      <w:r w:rsidRPr="001C2B30">
        <w:t>Description of project and tasks</w:t>
      </w:r>
    </w:p>
    <w:p w14:paraId="6ABFFD76" w14:textId="12E09B9C" w:rsidR="00C47C3D" w:rsidRDefault="002E165B" w:rsidP="00493FC2">
      <w:r>
        <w:t xml:space="preserve">In </w:t>
      </w:r>
      <w:r w:rsidR="00493FC2">
        <w:t>submitting</w:t>
      </w:r>
      <w:r w:rsidR="00E257CF">
        <w:t xml:space="preserve"> your solution</w:t>
      </w:r>
      <w:r w:rsidR="00A544D3">
        <w:t>,</w:t>
      </w:r>
      <w:r>
        <w:t xml:space="preserve"> please make sure the deliverables conform to the basic guidelines drawn out by different departments at AMONIC Airlines:</w:t>
      </w:r>
    </w:p>
    <w:p w14:paraId="6F668EE1" w14:textId="1AE83401" w:rsidR="002E165B" w:rsidRDefault="002E165B" w:rsidP="00CF7398">
      <w:pPr>
        <w:pStyle w:val="ListBullet"/>
      </w:pPr>
      <w:r>
        <w:t>There needs to be consisten</w:t>
      </w:r>
      <w:r w:rsidR="00A544D3">
        <w:t>cy in using the provid</w:t>
      </w:r>
      <w:r w:rsidR="007E4756">
        <w:t>ed style guide throughout your work</w:t>
      </w:r>
    </w:p>
    <w:p w14:paraId="7E35866F" w14:textId="6D30E8C3" w:rsidR="00A544D3" w:rsidRDefault="00A544D3" w:rsidP="00CF7398">
      <w:pPr>
        <w:pStyle w:val="ListBullet"/>
      </w:pPr>
      <w:r>
        <w:t>All software modules asked for, must have applicable and useful validation and error messages as is expected in the industry</w:t>
      </w:r>
      <w:r w:rsidR="0086057A">
        <w:t>.</w:t>
      </w:r>
    </w:p>
    <w:p w14:paraId="6491C946" w14:textId="44A0A2F5" w:rsidR="00A544D3" w:rsidRDefault="00A544D3" w:rsidP="00CF7398">
      <w:pPr>
        <w:pStyle w:val="ListBullet"/>
      </w:pPr>
      <w:r>
        <w:t>Any form or report created, once in focus needs to be displayed in the centre of the screen</w:t>
      </w:r>
      <w:r w:rsidR="0086057A">
        <w:t>.</w:t>
      </w:r>
    </w:p>
    <w:p w14:paraId="7ABC0B67" w14:textId="6726BB6F" w:rsidR="00D032C0" w:rsidRDefault="00D032C0" w:rsidP="00CF7398">
      <w:pPr>
        <w:pStyle w:val="ListBullet"/>
      </w:pPr>
      <w:r>
        <w:t>When a form or a dialogue is in focus, operations on other forms need to be suspended</w:t>
      </w:r>
      <w:r w:rsidR="00491A90">
        <w:t>.</w:t>
      </w:r>
    </w:p>
    <w:p w14:paraId="40C2E1DB" w14:textId="4FCBC111" w:rsidR="00D032C0" w:rsidRDefault="00D032C0" w:rsidP="00CF7398">
      <w:pPr>
        <w:pStyle w:val="ListBullet"/>
      </w:pPr>
      <w:r>
        <w:t xml:space="preserve">The caption of Delete and Cancel buttons need to be in red to </w:t>
      </w:r>
      <w:r w:rsidR="00EB6569">
        <w:t xml:space="preserve">help with </w:t>
      </w:r>
      <w:r>
        <w:t>accidental mishaps</w:t>
      </w:r>
      <w:r w:rsidR="00EB6569">
        <w:t>.</w:t>
      </w:r>
    </w:p>
    <w:p w14:paraId="56BA7EF8" w14:textId="47F5F36D" w:rsidR="00491A90" w:rsidRDefault="00491A90" w:rsidP="00CF7398">
      <w:pPr>
        <w:pStyle w:val="ListBullet"/>
      </w:pPr>
      <w:r>
        <w:t>When using colours to differentiate between rows or records, there needs to be visible clarification on the screen as to what they stand for.</w:t>
      </w:r>
    </w:p>
    <w:p w14:paraId="5955C191" w14:textId="77777777" w:rsidR="004F42F0" w:rsidRDefault="004F42F0" w:rsidP="00CF7398">
      <w:pPr>
        <w:pStyle w:val="ListBullet"/>
      </w:pPr>
      <w:r>
        <w:t>The wireframe diagrams provided as part of this document are only suggestions and the solution produced should not in any way mirror what has been pictured.</w:t>
      </w:r>
    </w:p>
    <w:p w14:paraId="53E3C377" w14:textId="09DA4D15" w:rsidR="00D032C0" w:rsidRPr="00C47C3D" w:rsidRDefault="004F79A7" w:rsidP="00CF7398">
      <w:pPr>
        <w:pStyle w:val="ListBullet"/>
      </w:pPr>
      <w:r>
        <w:t xml:space="preserve">Time management is critical to the success of any project </w:t>
      </w:r>
      <w:proofErr w:type="gramStart"/>
      <w:r>
        <w:t>and</w:t>
      </w:r>
      <w:proofErr w:type="gramEnd"/>
      <w:r>
        <w:t xml:space="preserve"> so it is expected of all deliverables to be complete and operational upon delivery.</w:t>
      </w:r>
    </w:p>
    <w:p w14:paraId="337C1647" w14:textId="77777777" w:rsidR="00CF7398" w:rsidRDefault="00CF7398">
      <w:pPr>
        <w:spacing w:after="160"/>
        <w:rPr>
          <w:rFonts w:eastAsiaTheme="majorEastAsia" w:cstheme="majorBidi"/>
          <w:b/>
          <w:caps/>
          <w:color w:val="000000" w:themeColor="text1"/>
          <w:sz w:val="32"/>
          <w:szCs w:val="26"/>
        </w:rPr>
      </w:pPr>
      <w:r>
        <w:br w:type="page"/>
      </w:r>
    </w:p>
    <w:p w14:paraId="539C08E2" w14:textId="101C9490" w:rsidR="00C47C3D" w:rsidRDefault="00C47C3D" w:rsidP="00C47C3D">
      <w:pPr>
        <w:pStyle w:val="Heading2"/>
      </w:pPr>
      <w:r w:rsidRPr="0068739B">
        <w:lastRenderedPageBreak/>
        <w:t>Instructions to the Competitor</w:t>
      </w:r>
    </w:p>
    <w:p w14:paraId="3CB49015" w14:textId="1EDB604F" w:rsidR="00C47C3D" w:rsidRPr="00366A2E" w:rsidRDefault="002C3678" w:rsidP="00DF6F4D">
      <w:pPr>
        <w:pStyle w:val="Heading3"/>
      </w:pPr>
      <w:r>
        <w:t>4</w:t>
      </w:r>
      <w:r w:rsidR="004F79A7">
        <w:t>.1 Creat</w:t>
      </w:r>
      <w:r w:rsidR="00DF6F4D">
        <w:t>ING</w:t>
      </w:r>
      <w:r w:rsidR="004F79A7">
        <w:t xml:space="preserve"> the database</w:t>
      </w:r>
    </w:p>
    <w:p w14:paraId="7608413B" w14:textId="76AA2E65" w:rsidR="00C47C3D" w:rsidRDefault="00115B52" w:rsidP="00D61FCD">
      <w:r>
        <w:t xml:space="preserve">Create a database </w:t>
      </w:r>
      <w:r w:rsidR="00F05684">
        <w:t>by the name of “Session</w:t>
      </w:r>
      <w:r w:rsidR="00D61FCD">
        <w:t>4</w:t>
      </w:r>
      <w:r w:rsidR="00F05684">
        <w:t xml:space="preserve">” </w:t>
      </w:r>
      <w:r w:rsidR="00655A56">
        <w:t xml:space="preserve">in </w:t>
      </w:r>
      <w:r w:rsidR="00F05684">
        <w:t>your</w:t>
      </w:r>
      <w:r w:rsidR="00655A56">
        <w:t xml:space="preserve"> desired RDBMS Platform </w:t>
      </w:r>
      <w:r w:rsidR="00F05684">
        <w:t>(MySQL or Microsoft SQL Server). This will be the main</w:t>
      </w:r>
      <w:r w:rsidR="0002203A">
        <w:t xml:space="preserve"> and only database you will</w:t>
      </w:r>
      <w:r w:rsidR="00F05684">
        <w:t xml:space="preserve"> use in this session.</w:t>
      </w:r>
    </w:p>
    <w:p w14:paraId="2B96FAFC" w14:textId="1A8864B0" w:rsidR="00F05684" w:rsidRDefault="002C3678" w:rsidP="003D2EC5">
      <w:pPr>
        <w:pStyle w:val="Heading3"/>
        <w:rPr>
          <w:lang w:val="en-US" w:bidi="fa-IR"/>
        </w:rPr>
      </w:pPr>
      <w:r>
        <w:rPr>
          <w:lang w:val="en-US" w:bidi="fa-IR"/>
        </w:rPr>
        <w:t>4</w:t>
      </w:r>
      <w:r w:rsidR="00F05684">
        <w:rPr>
          <w:lang w:val="en-US" w:bidi="fa-IR"/>
        </w:rPr>
        <w:t xml:space="preserve">.2 </w:t>
      </w:r>
      <w:r w:rsidR="003D2EC5">
        <w:rPr>
          <w:lang w:val="en-US" w:bidi="fa-IR"/>
        </w:rPr>
        <w:t xml:space="preserve">Creating </w:t>
      </w:r>
      <w:proofErr w:type="gramStart"/>
      <w:r w:rsidR="003D2EC5">
        <w:rPr>
          <w:lang w:val="en-US" w:bidi="fa-IR"/>
        </w:rPr>
        <w:t xml:space="preserve">the </w:t>
      </w:r>
      <w:r w:rsidR="00F05684">
        <w:rPr>
          <w:lang w:val="en-US" w:bidi="fa-IR"/>
        </w:rPr>
        <w:t xml:space="preserve"> database</w:t>
      </w:r>
      <w:proofErr w:type="gramEnd"/>
      <w:r w:rsidR="00F05684">
        <w:rPr>
          <w:lang w:val="en-US" w:bidi="fa-IR"/>
        </w:rPr>
        <w:t xml:space="preserve"> structure </w:t>
      </w:r>
    </w:p>
    <w:p w14:paraId="065811F4" w14:textId="1FE4FD61" w:rsidR="00EE1C67" w:rsidRDefault="00F05684" w:rsidP="00B8218E">
      <w:pPr>
        <w:rPr>
          <w:lang w:val="en-US" w:bidi="fa-IR"/>
        </w:rPr>
      </w:pPr>
      <w:r>
        <w:rPr>
          <w:lang w:val="en-US" w:bidi="fa-IR"/>
        </w:rPr>
        <w:t>Depending on your preferred RDBMS</w:t>
      </w:r>
      <w:r w:rsidR="003B560A">
        <w:rPr>
          <w:lang w:val="en-US" w:bidi="fa-IR"/>
        </w:rPr>
        <w:t xml:space="preserve"> platform, </w:t>
      </w:r>
      <w:r w:rsidR="00B8218E">
        <w:rPr>
          <w:lang w:val="en-US" w:bidi="fa-IR"/>
        </w:rPr>
        <w:t xml:space="preserve">you will need to make the data structure needed to complete the task. This entails making the tables and linking the tables </w:t>
      </w:r>
      <w:r w:rsidR="00E36A59">
        <w:rPr>
          <w:lang w:val="en-US" w:bidi="fa-IR"/>
        </w:rPr>
        <w:t xml:space="preserve">to make it normalized </w:t>
      </w:r>
      <w:r w:rsidR="00B8218E">
        <w:rPr>
          <w:lang w:val="en-US" w:bidi="fa-IR"/>
        </w:rPr>
        <w:t xml:space="preserve">as required. The raw data provided are representative of the sample survey name “Sample Survey Form”. </w:t>
      </w:r>
      <w:r w:rsidR="00904FFB">
        <w:rPr>
          <w:lang w:val="en-US" w:bidi="fa-IR"/>
        </w:rPr>
        <w:t>Here</w:t>
      </w:r>
      <w:r w:rsidR="0014430D">
        <w:rPr>
          <w:lang w:val="en-US" w:bidi="fa-IR"/>
        </w:rPr>
        <w:t xml:space="preserve"> is</w:t>
      </w:r>
      <w:r w:rsidR="00904FFB">
        <w:rPr>
          <w:lang w:val="en-US" w:bidi="fa-IR"/>
        </w:rPr>
        <w:t xml:space="preserve"> your guide to the provided data:</w:t>
      </w:r>
    </w:p>
    <w:p w14:paraId="5E9717A4" w14:textId="0F4CE241" w:rsidR="006F3DFE" w:rsidRDefault="006F3DFE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The data is compiled in a single </w:t>
      </w:r>
      <w:r w:rsidR="00043A6A">
        <w:rPr>
          <w:lang w:val="en-US" w:bidi="fa-IR"/>
        </w:rPr>
        <w:t>file</w:t>
      </w:r>
      <w:r w:rsidR="00F52740">
        <w:rPr>
          <w:lang w:val="en-US" w:bidi="fa-IR"/>
        </w:rPr>
        <w:t xml:space="preserve"> in csv format at the end of each month. The </w:t>
      </w:r>
      <w:r w:rsidR="005432E6">
        <w:rPr>
          <w:lang w:val="en-US" w:bidi="fa-IR"/>
        </w:rPr>
        <w:t>data file is</w:t>
      </w:r>
      <w:r w:rsidR="00F52740">
        <w:rPr>
          <w:lang w:val="en-US" w:bidi="fa-IR"/>
        </w:rPr>
        <w:t xml:space="preserve"> then submitted to the software developer </w:t>
      </w:r>
      <w:r w:rsidR="0056183C">
        <w:rPr>
          <w:lang w:val="en-US" w:bidi="fa-IR"/>
        </w:rPr>
        <w:t xml:space="preserve">to generate reports. Since this is the first </w:t>
      </w:r>
      <w:r w:rsidR="00782C0D">
        <w:rPr>
          <w:lang w:val="en-US" w:bidi="fa-IR"/>
        </w:rPr>
        <w:t>time we are trying to g</w:t>
      </w:r>
      <w:r w:rsidR="005432E6">
        <w:rPr>
          <w:lang w:val="en-US" w:bidi="fa-IR"/>
        </w:rPr>
        <w:t xml:space="preserve">enerate, the </w:t>
      </w:r>
      <w:r w:rsidR="00B47137">
        <w:rPr>
          <w:lang w:val="en-US" w:bidi="fa-IR"/>
        </w:rPr>
        <w:t>file</w:t>
      </w:r>
      <w:r w:rsidR="00F82549">
        <w:rPr>
          <w:lang w:val="en-US" w:bidi="fa-IR"/>
        </w:rPr>
        <w:t>s for the last three months are produced.</w:t>
      </w:r>
    </w:p>
    <w:p w14:paraId="28321E7F" w14:textId="268551FF" w:rsidR="003B560A" w:rsidRPr="00904FFB" w:rsidRDefault="00904FFB" w:rsidP="00CF7398">
      <w:pPr>
        <w:pStyle w:val="ListBullet"/>
        <w:rPr>
          <w:lang w:val="en-US" w:bidi="fa-IR"/>
        </w:rPr>
      </w:pPr>
      <w:r w:rsidRPr="00904FFB">
        <w:rPr>
          <w:lang w:val="en-US" w:bidi="fa-IR"/>
        </w:rPr>
        <w:t>Here</w:t>
      </w:r>
      <w:r w:rsidR="0014430D">
        <w:rPr>
          <w:lang w:val="en-US" w:bidi="fa-IR"/>
        </w:rPr>
        <w:t xml:space="preserve"> </w:t>
      </w:r>
      <w:proofErr w:type="gramStart"/>
      <w:r w:rsidR="0014430D">
        <w:rPr>
          <w:lang w:val="en-US" w:bidi="fa-IR"/>
        </w:rPr>
        <w:t>is</w:t>
      </w:r>
      <w:proofErr w:type="gramEnd"/>
      <w:r w:rsidRPr="00904FFB">
        <w:rPr>
          <w:lang w:val="en-US" w:bidi="fa-IR"/>
        </w:rPr>
        <w:t xml:space="preserve"> how the association</w:t>
      </w:r>
      <w:r w:rsidR="00F101C2">
        <w:rPr>
          <w:lang w:val="en-US" w:bidi="fa-IR"/>
        </w:rPr>
        <w:t>s between the data files and the survey data form:</w:t>
      </w:r>
    </w:p>
    <w:tbl>
      <w:tblPr>
        <w:tblStyle w:val="WSI-Table"/>
        <w:tblW w:w="9781" w:type="dxa"/>
        <w:tblLook w:val="04A0" w:firstRow="1" w:lastRow="0" w:firstColumn="1" w:lastColumn="0" w:noHBand="0" w:noVBand="1"/>
      </w:tblPr>
      <w:tblGrid>
        <w:gridCol w:w="2420"/>
        <w:gridCol w:w="7361"/>
      </w:tblGrid>
      <w:tr w:rsidR="00EE1C67" w14:paraId="2EAB9167" w14:textId="77777777" w:rsidTr="00EE1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0" w:type="dxa"/>
            <w:vAlign w:val="center"/>
          </w:tcPr>
          <w:p w14:paraId="2574B944" w14:textId="6DD40786" w:rsidR="00EE1C67" w:rsidRDefault="00EE1C67" w:rsidP="00EE1C67">
            <w:r>
              <w:t>Query code in the summary file (CSV)</w:t>
            </w:r>
          </w:p>
        </w:tc>
        <w:tc>
          <w:tcPr>
            <w:tcW w:w="7361" w:type="dxa"/>
            <w:vAlign w:val="center"/>
          </w:tcPr>
          <w:p w14:paraId="37861A4B" w14:textId="66505D3A" w:rsidR="00EE1C67" w:rsidRDefault="00EE1C67" w:rsidP="00EE1C67">
            <w:r>
              <w:t>The text of the query</w:t>
            </w:r>
          </w:p>
        </w:tc>
      </w:tr>
      <w:tr w:rsidR="00EE1C67" w14:paraId="38629C8A" w14:textId="77777777" w:rsidTr="00EE1C67">
        <w:tc>
          <w:tcPr>
            <w:tcW w:w="2420" w:type="dxa"/>
          </w:tcPr>
          <w:p w14:paraId="06F5F450" w14:textId="74BC1013" w:rsidR="00EE1C67" w:rsidRDefault="00EE1C67" w:rsidP="00EE1C67">
            <w:r>
              <w:t>Q1</w:t>
            </w:r>
          </w:p>
        </w:tc>
        <w:tc>
          <w:tcPr>
            <w:tcW w:w="7361" w:type="dxa"/>
          </w:tcPr>
          <w:p w14:paraId="322108FD" w14:textId="02396C16" w:rsidR="00EE1C67" w:rsidRPr="00EE1C67" w:rsidRDefault="00EE1C67" w:rsidP="00EE1C67">
            <w:pPr>
              <w:rPr>
                <w:lang w:val="en-US"/>
              </w:rPr>
            </w:pPr>
            <w:r w:rsidRPr="005833A6">
              <w:t>Please rate our aircraft flown on AMONIC Airlines</w:t>
            </w:r>
          </w:p>
        </w:tc>
      </w:tr>
      <w:tr w:rsidR="00EE1C67" w14:paraId="7A4D6EB6" w14:textId="77777777" w:rsidTr="00EE1C67">
        <w:tc>
          <w:tcPr>
            <w:tcW w:w="2420" w:type="dxa"/>
          </w:tcPr>
          <w:p w14:paraId="3A1C30AD" w14:textId="1BA1B861" w:rsidR="00EE1C67" w:rsidRDefault="00EE1C67" w:rsidP="00EE1C67">
            <w:r>
              <w:t>Q2</w:t>
            </w:r>
          </w:p>
        </w:tc>
        <w:tc>
          <w:tcPr>
            <w:tcW w:w="7361" w:type="dxa"/>
          </w:tcPr>
          <w:p w14:paraId="1A3EE7C0" w14:textId="6FF428E2" w:rsidR="00EE1C67" w:rsidRDefault="00EE1C67" w:rsidP="00EE1C67">
            <w:r>
              <w:t>How would you rate our flight attendants</w:t>
            </w:r>
          </w:p>
        </w:tc>
      </w:tr>
      <w:tr w:rsidR="00EE1C67" w14:paraId="258DB646" w14:textId="77777777" w:rsidTr="00EE1C67">
        <w:tc>
          <w:tcPr>
            <w:tcW w:w="2420" w:type="dxa"/>
          </w:tcPr>
          <w:p w14:paraId="079D44A4" w14:textId="5D222AA3" w:rsidR="00EE1C67" w:rsidRDefault="00EE1C67" w:rsidP="00EE1C67">
            <w:r>
              <w:t>Q3</w:t>
            </w:r>
          </w:p>
        </w:tc>
        <w:tc>
          <w:tcPr>
            <w:tcW w:w="7361" w:type="dxa"/>
          </w:tcPr>
          <w:p w14:paraId="648D8E01" w14:textId="04D15C58" w:rsidR="00EE1C67" w:rsidRDefault="00EE1C67" w:rsidP="00EE1C67">
            <w:r>
              <w:t>How would you rate our inflight entertainment</w:t>
            </w:r>
          </w:p>
        </w:tc>
      </w:tr>
      <w:tr w:rsidR="00EE1C67" w14:paraId="73EC00B2" w14:textId="77777777" w:rsidTr="00EE1C67">
        <w:tc>
          <w:tcPr>
            <w:tcW w:w="2420" w:type="dxa"/>
          </w:tcPr>
          <w:p w14:paraId="76C51CC2" w14:textId="0D332F94" w:rsidR="00EE1C67" w:rsidRDefault="00EE1C67" w:rsidP="00EE1C67">
            <w:r>
              <w:t>Q4</w:t>
            </w:r>
          </w:p>
        </w:tc>
        <w:tc>
          <w:tcPr>
            <w:tcW w:w="7361" w:type="dxa"/>
          </w:tcPr>
          <w:p w14:paraId="3769E110" w14:textId="6ED05849" w:rsidR="00EE1C67" w:rsidRDefault="00EE1C67" w:rsidP="00EE1C67">
            <w:r>
              <w:t>Please rate the ticket price for the trip you are taking</w:t>
            </w:r>
          </w:p>
        </w:tc>
      </w:tr>
    </w:tbl>
    <w:p w14:paraId="28A6691F" w14:textId="61FD3350" w:rsidR="00B15B4D" w:rsidRPr="00F101C2" w:rsidRDefault="00C6069A" w:rsidP="00CF7398">
      <w:pPr>
        <w:pStyle w:val="ListBullet"/>
        <w:rPr>
          <w:lang w:val="en-US" w:bidi="fa-IR"/>
        </w:rPr>
      </w:pPr>
      <w:r w:rsidRPr="00F101C2">
        <w:rPr>
          <w:lang w:val="en-US" w:bidi="fa-IR"/>
        </w:rPr>
        <w:t xml:space="preserve">Based on the filled out forms the values that are </w:t>
      </w:r>
      <w:r w:rsidR="007D1C46" w:rsidRPr="00F101C2">
        <w:rPr>
          <w:lang w:val="en-US" w:bidi="fa-IR"/>
        </w:rPr>
        <w:t>assigned to each of the items listed as ratings are as follows:</w:t>
      </w:r>
    </w:p>
    <w:tbl>
      <w:tblPr>
        <w:tblStyle w:val="WSI-Table"/>
        <w:tblW w:w="9781" w:type="dxa"/>
        <w:tblLook w:val="04A0" w:firstRow="1" w:lastRow="0" w:firstColumn="1" w:lastColumn="0" w:noHBand="0" w:noVBand="1"/>
      </w:tblPr>
      <w:tblGrid>
        <w:gridCol w:w="2420"/>
        <w:gridCol w:w="7361"/>
      </w:tblGrid>
      <w:tr w:rsidR="007D1C46" w14:paraId="2EECB7FD" w14:textId="77777777" w:rsidTr="004C4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0" w:type="dxa"/>
            <w:vAlign w:val="center"/>
          </w:tcPr>
          <w:p w14:paraId="00646789" w14:textId="44C9B622" w:rsidR="007D1C46" w:rsidRDefault="00977B6B" w:rsidP="00977B6B">
            <w:r>
              <w:t xml:space="preserve">Value in </w:t>
            </w:r>
            <w:r w:rsidR="009E5C32">
              <w:t>data</w:t>
            </w:r>
          </w:p>
        </w:tc>
        <w:tc>
          <w:tcPr>
            <w:tcW w:w="7361" w:type="dxa"/>
            <w:vAlign w:val="center"/>
          </w:tcPr>
          <w:p w14:paraId="26E4B47C" w14:textId="0CC90D25" w:rsidR="007D1C46" w:rsidRDefault="00977B6B" w:rsidP="004C4F2A">
            <w:r>
              <w:t>value in the data</w:t>
            </w:r>
          </w:p>
        </w:tc>
      </w:tr>
      <w:tr w:rsidR="009E5C32" w14:paraId="4F72A43F" w14:textId="77777777" w:rsidTr="004C4F2A">
        <w:tc>
          <w:tcPr>
            <w:tcW w:w="2420" w:type="dxa"/>
          </w:tcPr>
          <w:p w14:paraId="4A5B3CF3" w14:textId="11D9D7C5" w:rsidR="009E5C32" w:rsidRDefault="009E5C32" w:rsidP="009E5C32">
            <w:r>
              <w:t>1</w:t>
            </w:r>
          </w:p>
        </w:tc>
        <w:tc>
          <w:tcPr>
            <w:tcW w:w="7361" w:type="dxa"/>
          </w:tcPr>
          <w:p w14:paraId="293E2087" w14:textId="49FE2EA1" w:rsidR="009E5C32" w:rsidRPr="00EE1C67" w:rsidRDefault="009E5C32" w:rsidP="009E5C32">
            <w:pPr>
              <w:rPr>
                <w:lang w:val="en-US"/>
              </w:rPr>
            </w:pPr>
            <w:r>
              <w:t>Outstanding</w:t>
            </w:r>
          </w:p>
        </w:tc>
      </w:tr>
      <w:tr w:rsidR="009E5C32" w14:paraId="52D3C713" w14:textId="77777777" w:rsidTr="004C4F2A">
        <w:tc>
          <w:tcPr>
            <w:tcW w:w="2420" w:type="dxa"/>
          </w:tcPr>
          <w:p w14:paraId="7C13F07B" w14:textId="1DC072A7" w:rsidR="009E5C32" w:rsidRDefault="009E5C32" w:rsidP="009E5C32">
            <w:r>
              <w:t>2</w:t>
            </w:r>
          </w:p>
        </w:tc>
        <w:tc>
          <w:tcPr>
            <w:tcW w:w="7361" w:type="dxa"/>
          </w:tcPr>
          <w:p w14:paraId="23FD9898" w14:textId="05240F99" w:rsidR="009E5C32" w:rsidRDefault="009E5C32" w:rsidP="009E5C32">
            <w:r>
              <w:t>Very Good</w:t>
            </w:r>
          </w:p>
        </w:tc>
      </w:tr>
      <w:tr w:rsidR="009E5C32" w14:paraId="79B6003A" w14:textId="77777777" w:rsidTr="004C4F2A">
        <w:tc>
          <w:tcPr>
            <w:tcW w:w="2420" w:type="dxa"/>
          </w:tcPr>
          <w:p w14:paraId="21890529" w14:textId="26ED17B3" w:rsidR="009E5C32" w:rsidRDefault="009E5C32" w:rsidP="009E5C32">
            <w:r>
              <w:t>3</w:t>
            </w:r>
          </w:p>
        </w:tc>
        <w:tc>
          <w:tcPr>
            <w:tcW w:w="7361" w:type="dxa"/>
          </w:tcPr>
          <w:p w14:paraId="2097C6E5" w14:textId="1CC4988B" w:rsidR="009E5C32" w:rsidRDefault="009E5C32" w:rsidP="009E5C32">
            <w:r>
              <w:t>Good</w:t>
            </w:r>
          </w:p>
        </w:tc>
      </w:tr>
      <w:tr w:rsidR="009E5C32" w14:paraId="38392583" w14:textId="77777777" w:rsidTr="004C4F2A">
        <w:tc>
          <w:tcPr>
            <w:tcW w:w="2420" w:type="dxa"/>
          </w:tcPr>
          <w:p w14:paraId="5633A462" w14:textId="132CBC6F" w:rsidR="009E5C32" w:rsidRDefault="009E5C32" w:rsidP="009E5C32">
            <w:r>
              <w:t>4</w:t>
            </w:r>
          </w:p>
        </w:tc>
        <w:tc>
          <w:tcPr>
            <w:tcW w:w="7361" w:type="dxa"/>
          </w:tcPr>
          <w:p w14:paraId="1636326C" w14:textId="146A94B5" w:rsidR="009E5C32" w:rsidRDefault="009E5C32" w:rsidP="009E5C32">
            <w:r>
              <w:t>Adequate</w:t>
            </w:r>
          </w:p>
        </w:tc>
      </w:tr>
      <w:tr w:rsidR="009E5C32" w14:paraId="1A528A39" w14:textId="77777777" w:rsidTr="004C4F2A">
        <w:tc>
          <w:tcPr>
            <w:tcW w:w="2420" w:type="dxa"/>
          </w:tcPr>
          <w:p w14:paraId="5A25CF1C" w14:textId="13714D97" w:rsidR="009E5C32" w:rsidRDefault="009E5C32" w:rsidP="009E5C32">
            <w:r>
              <w:t>5</w:t>
            </w:r>
          </w:p>
        </w:tc>
        <w:tc>
          <w:tcPr>
            <w:tcW w:w="7361" w:type="dxa"/>
          </w:tcPr>
          <w:p w14:paraId="77873D96" w14:textId="60E02ED3" w:rsidR="009E5C32" w:rsidRDefault="009E5C32" w:rsidP="009E5C32">
            <w:r>
              <w:t>Needs Improvement</w:t>
            </w:r>
          </w:p>
        </w:tc>
      </w:tr>
      <w:tr w:rsidR="009E5C32" w14:paraId="6C362B0F" w14:textId="77777777" w:rsidTr="004C4F2A">
        <w:tc>
          <w:tcPr>
            <w:tcW w:w="2420" w:type="dxa"/>
          </w:tcPr>
          <w:p w14:paraId="33CA954B" w14:textId="22F30A55" w:rsidR="009E5C32" w:rsidRDefault="009E5C32" w:rsidP="009E5C32">
            <w:r>
              <w:t>6</w:t>
            </w:r>
          </w:p>
        </w:tc>
        <w:tc>
          <w:tcPr>
            <w:tcW w:w="7361" w:type="dxa"/>
          </w:tcPr>
          <w:p w14:paraId="7DCE3E3A" w14:textId="73F8982E" w:rsidR="009E5C32" w:rsidRDefault="009E5C32" w:rsidP="009E5C32">
            <w:r>
              <w:t>Poor</w:t>
            </w:r>
          </w:p>
        </w:tc>
      </w:tr>
      <w:tr w:rsidR="009E5C32" w14:paraId="2A5BDBDC" w14:textId="77777777" w:rsidTr="004C4F2A">
        <w:tc>
          <w:tcPr>
            <w:tcW w:w="2420" w:type="dxa"/>
          </w:tcPr>
          <w:p w14:paraId="13F93306" w14:textId="58815076" w:rsidR="009E5C32" w:rsidRDefault="009E5C32" w:rsidP="009E5C32">
            <w:r>
              <w:t>7</w:t>
            </w:r>
          </w:p>
        </w:tc>
        <w:tc>
          <w:tcPr>
            <w:tcW w:w="7361" w:type="dxa"/>
          </w:tcPr>
          <w:p w14:paraId="5A27224D" w14:textId="2C51C863" w:rsidR="009E5C32" w:rsidRDefault="009E5C32" w:rsidP="009E5C32">
            <w:r>
              <w:t>Don’t know</w:t>
            </w:r>
          </w:p>
        </w:tc>
      </w:tr>
    </w:tbl>
    <w:p w14:paraId="033CE3D2" w14:textId="69670307" w:rsidR="00A53FCF" w:rsidRDefault="003C7251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If </w:t>
      </w:r>
      <w:r w:rsidR="00D92948">
        <w:rPr>
          <w:lang w:val="en-US" w:bidi="fa-IR"/>
        </w:rPr>
        <w:t xml:space="preserve">the participants in the survey </w:t>
      </w:r>
      <w:r w:rsidR="00F7678F">
        <w:rPr>
          <w:lang w:val="en-US" w:bidi="fa-IR"/>
        </w:rPr>
        <w:t>do</w:t>
      </w:r>
      <w:r w:rsidR="00D92948">
        <w:rPr>
          <w:lang w:val="en-US" w:bidi="fa-IR"/>
        </w:rPr>
        <w:t xml:space="preserve"> not choose to a</w:t>
      </w:r>
      <w:r w:rsidR="00E97F03">
        <w:rPr>
          <w:lang w:val="en-US" w:bidi="fa-IR"/>
        </w:rPr>
        <w:t xml:space="preserve">nswer any of the queries and they </w:t>
      </w:r>
      <w:r w:rsidR="002A7C86">
        <w:rPr>
          <w:lang w:val="en-US" w:bidi="fa-IR"/>
        </w:rPr>
        <w:t xml:space="preserve">are left blank a value of 0 is </w:t>
      </w:r>
      <w:r w:rsidR="00B214D5">
        <w:rPr>
          <w:lang w:val="en-US" w:bidi="fa-IR"/>
        </w:rPr>
        <w:t>saved</w:t>
      </w:r>
      <w:r w:rsidR="00A53FCF">
        <w:rPr>
          <w:lang w:val="en-US" w:bidi="fa-IR"/>
        </w:rPr>
        <w:t xml:space="preserve"> </w:t>
      </w:r>
      <w:r w:rsidR="00B214D5">
        <w:rPr>
          <w:lang w:val="en-US" w:bidi="fa-IR"/>
        </w:rPr>
        <w:t>for their column.</w:t>
      </w:r>
    </w:p>
    <w:p w14:paraId="37704C2F" w14:textId="77777777" w:rsidR="00754F75" w:rsidRDefault="009F21B2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The form also asks for people to let </w:t>
      </w:r>
      <w:r w:rsidR="00ED2552">
        <w:rPr>
          <w:lang w:val="en-US" w:bidi="fa-IR"/>
        </w:rPr>
        <w:t xml:space="preserve">the airline know more about who they are. </w:t>
      </w:r>
      <w:r w:rsidR="00045DB6">
        <w:rPr>
          <w:lang w:val="en-US" w:bidi="fa-IR"/>
        </w:rPr>
        <w:t>As this is an anon</w:t>
      </w:r>
      <w:r w:rsidR="00561DCE">
        <w:rPr>
          <w:lang w:val="en-US" w:bidi="fa-IR"/>
        </w:rPr>
        <w:t xml:space="preserve">ymous survey, only </w:t>
      </w:r>
      <w:r w:rsidR="006E4B64">
        <w:rPr>
          <w:lang w:val="en-US" w:bidi="fa-IR"/>
        </w:rPr>
        <w:t xml:space="preserve">a </w:t>
      </w:r>
      <w:r w:rsidR="005B7DCD">
        <w:rPr>
          <w:lang w:val="en-US" w:bidi="fa-IR"/>
        </w:rPr>
        <w:t>passive inquiry</w:t>
      </w:r>
      <w:r w:rsidR="006E4B64">
        <w:rPr>
          <w:lang w:val="en-US" w:bidi="fa-IR"/>
        </w:rPr>
        <w:t xml:space="preserve"> is made. </w:t>
      </w:r>
    </w:p>
    <w:p w14:paraId="3129CE6A" w14:textId="44840158" w:rsidR="009F21B2" w:rsidRDefault="00ED2552" w:rsidP="00CF7398">
      <w:pPr>
        <w:pStyle w:val="ListBullet2"/>
        <w:rPr>
          <w:lang w:val="en-US" w:bidi="fa-IR"/>
        </w:rPr>
      </w:pPr>
      <w:r>
        <w:rPr>
          <w:lang w:val="en-US" w:bidi="fa-IR"/>
        </w:rPr>
        <w:t xml:space="preserve">The fields asked for as shown in the sample survey are gender, </w:t>
      </w:r>
      <w:r w:rsidR="006A6F30">
        <w:rPr>
          <w:lang w:val="en-US" w:bidi="fa-IR"/>
        </w:rPr>
        <w:t>age, their flight path (</w:t>
      </w:r>
      <w:r w:rsidR="0013720E">
        <w:rPr>
          <w:lang w:val="en-US" w:bidi="fa-IR"/>
        </w:rPr>
        <w:t>departure and arrival airports) and their cabin type.</w:t>
      </w:r>
      <w:r w:rsidR="004B7632">
        <w:rPr>
          <w:lang w:val="en-US" w:bidi="fa-IR"/>
        </w:rPr>
        <w:t xml:space="preserve"> All the fields provided need to be present in the database and can be asked on each report if they are there on the mockups.</w:t>
      </w:r>
    </w:p>
    <w:p w14:paraId="533EE357" w14:textId="2CD39C3F" w:rsidR="005B7DCD" w:rsidRDefault="00754F75" w:rsidP="00CF7398">
      <w:pPr>
        <w:pStyle w:val="ListBullet2"/>
        <w:rPr>
          <w:lang w:val="en-US" w:bidi="fa-IR"/>
        </w:rPr>
      </w:pPr>
      <w:r>
        <w:rPr>
          <w:lang w:val="en-US" w:bidi="fa-IR"/>
        </w:rPr>
        <w:t>As it is common with customer survey</w:t>
      </w:r>
      <w:r w:rsidR="00494510">
        <w:rPr>
          <w:lang w:val="en-US" w:bidi="fa-IR"/>
        </w:rPr>
        <w:t>s,</w:t>
      </w:r>
      <w:r>
        <w:rPr>
          <w:lang w:val="en-US" w:bidi="fa-IR"/>
        </w:rPr>
        <w:t xml:space="preserve"> </w:t>
      </w:r>
      <w:r w:rsidR="00494510">
        <w:rPr>
          <w:lang w:val="en-US" w:bidi="fa-IR"/>
        </w:rPr>
        <w:t>t</w:t>
      </w:r>
      <w:r w:rsidR="005B7DCD">
        <w:rPr>
          <w:lang w:val="en-US" w:bidi="fa-IR"/>
        </w:rPr>
        <w:t xml:space="preserve">he survey participants may </w:t>
      </w:r>
      <w:r w:rsidR="0025022B">
        <w:rPr>
          <w:lang w:val="en-US" w:bidi="fa-IR"/>
        </w:rPr>
        <w:t xml:space="preserve">choose to omit their personal </w:t>
      </w:r>
      <w:r>
        <w:rPr>
          <w:lang w:val="en-US" w:bidi="fa-IR"/>
        </w:rPr>
        <w:t>information</w:t>
      </w:r>
      <w:r w:rsidR="0025022B">
        <w:rPr>
          <w:lang w:val="en-US" w:bidi="fa-IR"/>
        </w:rPr>
        <w:t>. The da</w:t>
      </w:r>
      <w:r w:rsidR="0037167E">
        <w:rPr>
          <w:lang w:val="en-US" w:bidi="fa-IR"/>
        </w:rPr>
        <w:t xml:space="preserve">ta collected will have blank fields under the column in which </w:t>
      </w:r>
      <w:r>
        <w:rPr>
          <w:lang w:val="en-US" w:bidi="fa-IR"/>
        </w:rPr>
        <w:t>the passengers choose not to answer</w:t>
      </w:r>
      <w:r w:rsidR="0037167E">
        <w:rPr>
          <w:lang w:val="en-US" w:bidi="fa-IR"/>
        </w:rPr>
        <w:t>.</w:t>
      </w:r>
    </w:p>
    <w:p w14:paraId="151E442A" w14:textId="77777777" w:rsidR="00754F75" w:rsidRDefault="00754F75" w:rsidP="00754F75">
      <w:pPr>
        <w:rPr>
          <w:lang w:val="en-US" w:bidi="fa-IR"/>
        </w:rPr>
      </w:pPr>
    </w:p>
    <w:p w14:paraId="62870A0F" w14:textId="20372807" w:rsidR="002167EB" w:rsidRPr="00754F75" w:rsidRDefault="00323668" w:rsidP="00285953">
      <w:pPr>
        <w:jc w:val="center"/>
        <w:rPr>
          <w:rtl/>
          <w:lang w:val="en-US" w:bidi="fa-IR"/>
        </w:rPr>
      </w:pPr>
      <w:r>
        <w:rPr>
          <w:noProof/>
          <w:lang w:val="en-US" w:bidi="fa-IR"/>
        </w:rPr>
        <w:drawing>
          <wp:inline distT="0" distB="0" distL="0" distR="0" wp14:anchorId="7F074D8F" wp14:editId="28DE5F16">
            <wp:extent cx="6120130" cy="1705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D739" w14:textId="40B9F451" w:rsidR="00012F19" w:rsidRDefault="002C3678" w:rsidP="00B22466">
      <w:pPr>
        <w:pStyle w:val="Heading3"/>
        <w:rPr>
          <w:lang w:val="en-US" w:bidi="fa-IR"/>
        </w:rPr>
      </w:pPr>
      <w:r>
        <w:rPr>
          <w:lang w:val="en-US" w:bidi="fa-IR"/>
        </w:rPr>
        <w:t xml:space="preserve">4.3 </w:t>
      </w:r>
      <w:r w:rsidR="00B22466">
        <w:rPr>
          <w:lang w:val="en-US" w:bidi="fa-IR"/>
        </w:rPr>
        <w:t>Generating</w:t>
      </w:r>
      <w:r w:rsidR="00897FD0">
        <w:rPr>
          <w:lang w:val="en-US" w:bidi="fa-IR"/>
        </w:rPr>
        <w:t xml:space="preserve"> summary results</w:t>
      </w:r>
    </w:p>
    <w:p w14:paraId="0AF8660E" w14:textId="1171169A" w:rsidR="00897FD0" w:rsidRDefault="00FA3ED3" w:rsidP="007A6EBA">
      <w:pPr>
        <w:rPr>
          <w:lang w:val="en-US" w:bidi="fa-IR"/>
        </w:rPr>
      </w:pPr>
      <w:r>
        <w:rPr>
          <w:lang w:val="en-US" w:bidi="fa-IR"/>
        </w:rPr>
        <w:t>The initial form the managem</w:t>
      </w:r>
      <w:r w:rsidR="00BE4560">
        <w:rPr>
          <w:lang w:val="en-US" w:bidi="fa-IR"/>
        </w:rPr>
        <w:t xml:space="preserve">ent needs to </w:t>
      </w:r>
      <w:r w:rsidR="00DE61AE">
        <w:rPr>
          <w:lang w:val="en-US" w:bidi="fa-IR"/>
        </w:rPr>
        <w:t>view</w:t>
      </w:r>
      <w:r w:rsidR="00BE4560">
        <w:rPr>
          <w:lang w:val="en-US" w:bidi="fa-IR"/>
        </w:rPr>
        <w:t xml:space="preserve"> is the summary report. </w:t>
      </w:r>
      <w:r w:rsidR="00046C96">
        <w:rPr>
          <w:lang w:val="en-US" w:bidi="fa-IR"/>
        </w:rPr>
        <w:t xml:space="preserve">On this </w:t>
      </w:r>
      <w:r w:rsidR="00DE61AE">
        <w:rPr>
          <w:lang w:val="en-US" w:bidi="fa-IR"/>
        </w:rPr>
        <w:t>form,</w:t>
      </w:r>
      <w:r w:rsidR="00046C96">
        <w:rPr>
          <w:lang w:val="en-US" w:bidi="fa-IR"/>
        </w:rPr>
        <w:t xml:space="preserve"> the following </w:t>
      </w:r>
      <w:r w:rsidR="00977E73">
        <w:rPr>
          <w:lang w:val="en-US" w:bidi="fa-IR"/>
        </w:rPr>
        <w:t>pieces of information are made available:</w:t>
      </w:r>
    </w:p>
    <w:p w14:paraId="6F58B134" w14:textId="1592BE4E" w:rsidR="00977E73" w:rsidRDefault="00B06B00" w:rsidP="00CF7398">
      <w:pPr>
        <w:pStyle w:val="ListBullet"/>
        <w:rPr>
          <w:lang w:val="en-US" w:bidi="fa-IR"/>
        </w:rPr>
      </w:pPr>
      <w:r>
        <w:rPr>
          <w:lang w:val="en-US" w:bidi="fa-IR"/>
        </w:rPr>
        <w:t>The</w:t>
      </w:r>
      <w:r w:rsidR="00977E73">
        <w:rPr>
          <w:lang w:val="en-US" w:bidi="fa-IR"/>
        </w:rPr>
        <w:t xml:space="preserve"> top menu </w:t>
      </w:r>
      <w:r>
        <w:rPr>
          <w:lang w:val="en-US" w:bidi="fa-IR"/>
        </w:rPr>
        <w:t xml:space="preserve">which </w:t>
      </w:r>
      <w:r w:rsidR="00977E73">
        <w:rPr>
          <w:lang w:val="en-US" w:bidi="fa-IR"/>
        </w:rPr>
        <w:t>the option to view detailed report and to exit this part of the application</w:t>
      </w:r>
      <w:r w:rsidR="00966FCB">
        <w:rPr>
          <w:lang w:val="en-US" w:bidi="fa-IR"/>
        </w:rPr>
        <w:t>.</w:t>
      </w:r>
    </w:p>
    <w:p w14:paraId="30984567" w14:textId="50EA5FDE" w:rsidR="00977E73" w:rsidRDefault="00C001DF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Fieldwork which </w:t>
      </w:r>
      <w:r w:rsidR="00283BD8">
        <w:rPr>
          <w:lang w:val="en-US" w:bidi="fa-IR"/>
        </w:rPr>
        <w:t xml:space="preserve">states </w:t>
      </w:r>
      <w:r w:rsidR="00966FCB">
        <w:rPr>
          <w:lang w:val="en-US" w:bidi="fa-IR"/>
        </w:rPr>
        <w:t xml:space="preserve">the results from </w:t>
      </w:r>
      <w:r w:rsidR="00283BD8">
        <w:rPr>
          <w:lang w:val="en-US" w:bidi="fa-IR"/>
        </w:rPr>
        <w:t>w</w:t>
      </w:r>
      <w:r w:rsidR="00966FCB">
        <w:rPr>
          <w:lang w:val="en-US" w:bidi="fa-IR"/>
        </w:rPr>
        <w:t>hich months are currently available in the database.</w:t>
      </w:r>
    </w:p>
    <w:p w14:paraId="5960BECC" w14:textId="67FF158D" w:rsidR="00966FCB" w:rsidRDefault="00966FCB" w:rsidP="00CF7398">
      <w:pPr>
        <w:pStyle w:val="ListBullet"/>
        <w:rPr>
          <w:lang w:val="en-US" w:bidi="fa-IR"/>
        </w:rPr>
      </w:pPr>
      <w:r>
        <w:rPr>
          <w:lang w:val="en-US" w:bidi="fa-IR"/>
        </w:rPr>
        <w:t>Sample size is the total number of records on the database</w:t>
      </w:r>
    </w:p>
    <w:p w14:paraId="7B033D9A" w14:textId="055BA676" w:rsidR="00966FCB" w:rsidRDefault="00614012" w:rsidP="00CF7398">
      <w:pPr>
        <w:pStyle w:val="ListBullet"/>
        <w:rPr>
          <w:lang w:val="en-US" w:bidi="fa-IR"/>
        </w:rPr>
      </w:pPr>
      <w:r>
        <w:rPr>
          <w:lang w:val="en-US" w:bidi="fa-IR"/>
        </w:rPr>
        <w:t>Summary of all the results per each of the groups and categories included in the survey</w:t>
      </w:r>
      <w:r w:rsidR="007C0537">
        <w:rPr>
          <w:lang w:val="en-US" w:bidi="fa-IR"/>
        </w:rPr>
        <w:t>:</w:t>
      </w:r>
    </w:p>
    <w:p w14:paraId="69D05276" w14:textId="7957D65F" w:rsidR="00272325" w:rsidRDefault="00272325" w:rsidP="00CF7398">
      <w:pPr>
        <w:pStyle w:val="ListBullet2"/>
        <w:rPr>
          <w:lang w:val="en-US" w:bidi="fa-IR"/>
        </w:rPr>
      </w:pPr>
      <w:r>
        <w:rPr>
          <w:lang w:val="en-US" w:bidi="fa-IR"/>
        </w:rPr>
        <w:t>To classify participants based on their age, they are arranged into four levels that are important to the airline. The 18-24 age group, the 25-3</w:t>
      </w:r>
      <w:r w:rsidR="00E1492C">
        <w:rPr>
          <w:lang w:val="en-US" w:bidi="fa-IR"/>
        </w:rPr>
        <w:t>9</w:t>
      </w:r>
      <w:r>
        <w:rPr>
          <w:lang w:val="en-US" w:bidi="fa-IR"/>
        </w:rPr>
        <w:t>, the 40-59 and finally the 60+</w:t>
      </w:r>
      <w:r w:rsidR="000E2C2C">
        <w:rPr>
          <w:lang w:val="en-US" w:bidi="fa-IR"/>
        </w:rPr>
        <w:t>.</w:t>
      </w:r>
    </w:p>
    <w:p w14:paraId="06D925B2" w14:textId="77777777" w:rsidR="00D558EB" w:rsidRPr="00D558EB" w:rsidRDefault="00D558EB" w:rsidP="00D558EB">
      <w:pPr>
        <w:rPr>
          <w:lang w:val="en-US" w:bidi="fa-IR"/>
        </w:rPr>
      </w:pPr>
    </w:p>
    <w:p w14:paraId="4035D40D" w14:textId="7151F13B" w:rsidR="000152B2" w:rsidRDefault="00CF2D8E" w:rsidP="00323668">
      <w:pPr>
        <w:pStyle w:val="Heading3"/>
        <w:rPr>
          <w:lang w:val="en-US" w:bidi="fa-IR"/>
        </w:rPr>
      </w:pPr>
      <w:r>
        <w:rPr>
          <w:noProof/>
          <w:lang w:val="en-US" w:bidi="fa-IR"/>
        </w:rPr>
        <w:drawing>
          <wp:inline distT="0" distB="0" distL="0" distR="0" wp14:anchorId="47AFAB13" wp14:editId="18C49476">
            <wp:extent cx="5730875" cy="37044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364" cy="371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D7A" w14:textId="77777777" w:rsidR="00CF7398" w:rsidRDefault="00CF7398">
      <w:pPr>
        <w:spacing w:after="160"/>
        <w:rPr>
          <w:rFonts w:eastAsiaTheme="majorEastAsia" w:cstheme="majorBidi"/>
          <w:b/>
          <w:caps/>
          <w:color w:val="000000" w:themeColor="text1"/>
          <w:sz w:val="22"/>
          <w:szCs w:val="24"/>
          <w:lang w:val="en-US" w:bidi="fa-IR"/>
        </w:rPr>
      </w:pPr>
      <w:r>
        <w:rPr>
          <w:lang w:val="en-US" w:bidi="fa-IR"/>
        </w:rPr>
        <w:br w:type="page"/>
      </w:r>
    </w:p>
    <w:p w14:paraId="5C85488F" w14:textId="1D20B1C3" w:rsidR="00614012" w:rsidRDefault="00B22466" w:rsidP="00B22466">
      <w:pPr>
        <w:pStyle w:val="Heading3"/>
        <w:rPr>
          <w:lang w:val="en-US" w:bidi="fa-IR"/>
        </w:rPr>
      </w:pPr>
      <w:r>
        <w:rPr>
          <w:lang w:val="en-US" w:bidi="fa-IR"/>
        </w:rPr>
        <w:lastRenderedPageBreak/>
        <w:t>4.4 Generating detailed results</w:t>
      </w:r>
    </w:p>
    <w:p w14:paraId="581646D6" w14:textId="32718494" w:rsidR="00B47AB7" w:rsidRDefault="00027A9A" w:rsidP="00B47AB7">
      <w:pPr>
        <w:rPr>
          <w:lang w:val="en-US" w:bidi="fa-IR"/>
        </w:rPr>
      </w:pPr>
      <w:r>
        <w:rPr>
          <w:lang w:val="en-US" w:bidi="fa-IR"/>
        </w:rPr>
        <w:t xml:space="preserve">The detailed report generated, will help the user view </w:t>
      </w:r>
      <w:r w:rsidR="004D66FF">
        <w:rPr>
          <w:lang w:val="en-US" w:bidi="fa-IR"/>
        </w:rPr>
        <w:t xml:space="preserve">the total </w:t>
      </w:r>
      <w:r>
        <w:rPr>
          <w:lang w:val="en-US" w:bidi="fa-IR"/>
        </w:rPr>
        <w:t>re</w:t>
      </w:r>
      <w:r w:rsidR="004D66FF">
        <w:rPr>
          <w:lang w:val="en-US" w:bidi="fa-IR"/>
        </w:rPr>
        <w:t>sults and to customize it to fit their needs.</w:t>
      </w:r>
      <w:r>
        <w:rPr>
          <w:lang w:val="en-US" w:bidi="fa-IR"/>
        </w:rPr>
        <w:t xml:space="preserve"> </w:t>
      </w:r>
      <w:r w:rsidR="004D66FF">
        <w:rPr>
          <w:lang w:val="en-US" w:bidi="fa-IR"/>
        </w:rPr>
        <w:t>Here are some characteristics of the report to consider:</w:t>
      </w:r>
    </w:p>
    <w:p w14:paraId="13868E92" w14:textId="7B6864F4" w:rsidR="0000740F" w:rsidRDefault="0000740F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Each query or question has seven possible outcomes and they need to be </w:t>
      </w:r>
      <w:r w:rsidR="004C4F2A">
        <w:rPr>
          <w:lang w:val="en-US" w:bidi="fa-IR"/>
        </w:rPr>
        <w:t>itemized</w:t>
      </w:r>
      <w:r>
        <w:rPr>
          <w:lang w:val="en-US" w:bidi="fa-IR"/>
        </w:rPr>
        <w:t xml:space="preserve"> for better clarity. </w:t>
      </w:r>
    </w:p>
    <w:p w14:paraId="6EF5E537" w14:textId="1E56DA9A" w:rsidR="0071663A" w:rsidRDefault="0071663A" w:rsidP="00CF7398">
      <w:pPr>
        <w:pStyle w:val="ListBullet2"/>
        <w:rPr>
          <w:lang w:val="en-US" w:bidi="fa-IR"/>
        </w:rPr>
      </w:pPr>
      <w:r>
        <w:rPr>
          <w:lang w:val="en-US" w:bidi="fa-IR"/>
        </w:rPr>
        <w:t>To improve readability different colors are used as background for odd and even rows.</w:t>
      </w:r>
    </w:p>
    <w:p w14:paraId="2A313999" w14:textId="66F7261B" w:rsidR="0000740F" w:rsidRDefault="0000740F" w:rsidP="00CF7398">
      <w:pPr>
        <w:pStyle w:val="ListBullet"/>
        <w:rPr>
          <w:lang w:val="en-US" w:bidi="fa-IR"/>
        </w:rPr>
      </w:pPr>
      <w:r>
        <w:rPr>
          <w:lang w:val="en-US" w:bidi="fa-IR"/>
        </w:rPr>
        <w:t xml:space="preserve">The report also needs different columns for each </w:t>
      </w:r>
      <w:r w:rsidR="00E04735">
        <w:rPr>
          <w:lang w:val="en-US" w:bidi="fa-IR"/>
        </w:rPr>
        <w:t>category</w:t>
      </w:r>
      <w:r>
        <w:rPr>
          <w:lang w:val="en-US" w:bidi="fa-IR"/>
        </w:rPr>
        <w:t xml:space="preserve"> of the personal information gathered</w:t>
      </w:r>
      <w:r w:rsidR="004C4F2A">
        <w:rPr>
          <w:lang w:val="en-US" w:bidi="fa-IR"/>
        </w:rPr>
        <w:t xml:space="preserve"> like gender, age</w:t>
      </w:r>
      <w:r w:rsidR="00CF7E70">
        <w:rPr>
          <w:lang w:val="en-US" w:bidi="fa-IR"/>
        </w:rPr>
        <w:t>, destination (arrival) airport,</w:t>
      </w:r>
      <w:r w:rsidR="004C4F2A">
        <w:rPr>
          <w:lang w:val="en-US" w:bidi="fa-IR"/>
        </w:rPr>
        <w:t xml:space="preserve"> and cabin type</w:t>
      </w:r>
      <w:r>
        <w:rPr>
          <w:lang w:val="en-US" w:bidi="fa-IR"/>
        </w:rPr>
        <w:t>.</w:t>
      </w:r>
    </w:p>
    <w:p w14:paraId="65834212" w14:textId="7E8F2F54" w:rsidR="00D122F3" w:rsidRPr="000152B2" w:rsidRDefault="00D122F3" w:rsidP="00CF7398">
      <w:pPr>
        <w:pStyle w:val="ListBullet2"/>
        <w:rPr>
          <w:lang w:val="en-US" w:bidi="fa-IR"/>
        </w:rPr>
      </w:pPr>
      <w:r>
        <w:rPr>
          <w:lang w:val="en-US" w:bidi="fa-IR"/>
        </w:rPr>
        <w:t xml:space="preserve">To </w:t>
      </w:r>
      <w:r w:rsidR="00272325">
        <w:rPr>
          <w:lang w:val="en-US" w:bidi="fa-IR"/>
        </w:rPr>
        <w:t>classify participants</w:t>
      </w:r>
      <w:r>
        <w:rPr>
          <w:lang w:val="en-US" w:bidi="fa-IR"/>
        </w:rPr>
        <w:t xml:space="preserve"> based on their age, they are </w:t>
      </w:r>
      <w:r w:rsidR="00272325">
        <w:rPr>
          <w:lang w:val="en-US" w:bidi="fa-IR"/>
        </w:rPr>
        <w:t>arranged</w:t>
      </w:r>
      <w:r>
        <w:rPr>
          <w:lang w:val="en-US" w:bidi="fa-IR"/>
        </w:rPr>
        <w:t xml:space="preserve"> into four levels that are important to the airline. The 18-24 age group, the 25-</w:t>
      </w:r>
      <w:r w:rsidR="00E1492C">
        <w:rPr>
          <w:lang w:val="en-US" w:bidi="fa-IR"/>
        </w:rPr>
        <w:t>39</w:t>
      </w:r>
      <w:r>
        <w:rPr>
          <w:lang w:val="en-US" w:bidi="fa-IR"/>
        </w:rPr>
        <w:t>, the 40-59 and finally the 60+</w:t>
      </w:r>
    </w:p>
    <w:p w14:paraId="1111AACF" w14:textId="6C1876A9" w:rsidR="00655A56" w:rsidRPr="00E04735" w:rsidRDefault="0000740F" w:rsidP="00CF7398">
      <w:pPr>
        <w:pStyle w:val="ListBullet"/>
      </w:pPr>
      <w:r w:rsidRPr="00E04735">
        <w:rPr>
          <w:lang w:val="en-US" w:bidi="fa-IR"/>
        </w:rPr>
        <w:t xml:space="preserve">The </w:t>
      </w:r>
      <w:r w:rsidR="007A5113" w:rsidRPr="00E04735">
        <w:rPr>
          <w:lang w:val="en-US" w:bidi="fa-IR"/>
        </w:rPr>
        <w:t>total of all the columns or categories displayed on the report is shown at the very left side.</w:t>
      </w:r>
    </w:p>
    <w:p w14:paraId="7CE45678" w14:textId="700F4A21" w:rsidR="00E04735" w:rsidRPr="00E04735" w:rsidRDefault="007A5113" w:rsidP="00CF7398">
      <w:pPr>
        <w:pStyle w:val="ListBullet"/>
      </w:pPr>
      <w:r w:rsidRPr="00E04735">
        <w:rPr>
          <w:lang w:val="en-US" w:bidi="fa-IR"/>
        </w:rPr>
        <w:t xml:space="preserve">Because the surveys are handed over monthly, the management has asked to be able to </w:t>
      </w:r>
      <w:r w:rsidR="00F24C64" w:rsidRPr="00E04735">
        <w:rPr>
          <w:lang w:val="en-US" w:bidi="fa-IR"/>
        </w:rPr>
        <w:t>evaluate</w:t>
      </w:r>
      <w:r w:rsidRPr="00E04735">
        <w:rPr>
          <w:lang w:val="en-US" w:bidi="fa-IR"/>
        </w:rPr>
        <w:t xml:space="preserve"> performance</w:t>
      </w:r>
      <w:r w:rsidR="00F24C64" w:rsidRPr="00E04735">
        <w:rPr>
          <w:lang w:val="en-US" w:bidi="fa-IR"/>
        </w:rPr>
        <w:t xml:space="preserve"> over time</w:t>
      </w:r>
      <w:r w:rsidRPr="00E04735">
        <w:rPr>
          <w:lang w:val="en-US" w:bidi="fa-IR"/>
        </w:rPr>
        <w:t xml:space="preserve">. As shown on the picture a combo box can be used to </w:t>
      </w:r>
      <w:r w:rsidR="00F24C64" w:rsidRPr="00E04735">
        <w:rPr>
          <w:lang w:val="en-US" w:bidi="fa-IR"/>
        </w:rPr>
        <w:t xml:space="preserve">generate reports based on time periods (in months). </w:t>
      </w:r>
      <w:r w:rsidR="005A6E2B" w:rsidRPr="00E04735">
        <w:rPr>
          <w:lang w:val="en-US" w:bidi="fa-IR"/>
        </w:rPr>
        <w:t>There should also be an option</w:t>
      </w:r>
      <w:r w:rsidR="005315A3" w:rsidRPr="00E04735">
        <w:rPr>
          <w:lang w:val="en-US" w:bidi="fa-IR"/>
        </w:rPr>
        <w:t xml:space="preserve"> in the combo box</w:t>
      </w:r>
      <w:r w:rsidR="005A6E2B" w:rsidRPr="00E04735">
        <w:rPr>
          <w:lang w:val="en-US" w:bidi="fa-IR"/>
        </w:rPr>
        <w:t xml:space="preserve"> to have this filter disabled </w:t>
      </w:r>
      <w:r w:rsidR="004E5D49">
        <w:rPr>
          <w:lang w:val="en-US" w:bidi="fa-IR"/>
        </w:rPr>
        <w:t>so that records from all the dates in the database are included in the report.</w:t>
      </w:r>
    </w:p>
    <w:p w14:paraId="76BB487C" w14:textId="7D379940" w:rsidR="009A1B65" w:rsidRPr="009A1B65" w:rsidRDefault="00D46747" w:rsidP="00CF7398">
      <w:pPr>
        <w:pStyle w:val="ListBullet"/>
      </w:pPr>
      <w:r>
        <w:rPr>
          <w:lang w:val="en-US" w:bidi="fa-IR"/>
        </w:rPr>
        <w:t xml:space="preserve">The management also needs to generate reports with different categories and group of categories. For </w:t>
      </w:r>
      <w:proofErr w:type="gramStart"/>
      <w:r>
        <w:rPr>
          <w:lang w:val="en-US" w:bidi="fa-IR"/>
        </w:rPr>
        <w:t>example</w:t>
      </w:r>
      <w:proofErr w:type="gramEnd"/>
      <w:r>
        <w:rPr>
          <w:lang w:val="en-US" w:bidi="fa-IR"/>
        </w:rPr>
        <w:t xml:space="preserve"> if they want to know how male correspond</w:t>
      </w:r>
      <w:r w:rsidR="000E571E">
        <w:rPr>
          <w:lang w:val="en-US" w:bidi="fa-IR"/>
        </w:rPr>
        <w:t>ence between the ages of 18-24</w:t>
      </w:r>
      <w:r>
        <w:rPr>
          <w:lang w:val="en-US" w:bidi="fa-IR"/>
        </w:rPr>
        <w:t xml:space="preserve"> without any preference on their cabin type think about </w:t>
      </w:r>
      <w:r w:rsidR="000E571E">
        <w:rPr>
          <w:lang w:val="en-US" w:bidi="fa-IR"/>
        </w:rPr>
        <w:t>one of the queries</w:t>
      </w:r>
      <w:r w:rsidR="003A42EE">
        <w:rPr>
          <w:lang w:val="en-US" w:bidi="fa-IR"/>
        </w:rPr>
        <w:t xml:space="preserve">, they can use this component </w:t>
      </w:r>
      <w:r>
        <w:rPr>
          <w:lang w:val="en-US" w:bidi="fa-IR"/>
        </w:rPr>
        <w:t>to do</w:t>
      </w:r>
      <w:r w:rsidR="00595682">
        <w:rPr>
          <w:lang w:val="en-US" w:bidi="fa-IR"/>
        </w:rPr>
        <w:t xml:space="preserve"> that</w:t>
      </w:r>
      <w:r>
        <w:rPr>
          <w:lang w:val="en-US" w:bidi="fa-IR"/>
        </w:rPr>
        <w:t xml:space="preserve">. The </w:t>
      </w:r>
      <w:r w:rsidR="009A1B65">
        <w:rPr>
          <w:lang w:val="en-US" w:bidi="fa-IR"/>
        </w:rPr>
        <w:t>suggestion</w:t>
      </w:r>
      <w:r w:rsidR="00C12F13">
        <w:rPr>
          <w:lang w:val="en-US" w:bidi="fa-IR"/>
        </w:rPr>
        <w:t>s</w:t>
      </w:r>
      <w:r w:rsidR="009A1B65">
        <w:rPr>
          <w:lang w:val="en-US" w:bidi="fa-IR"/>
        </w:rPr>
        <w:t xml:space="preserve"> of the IT department </w:t>
      </w:r>
      <w:r w:rsidR="00595682">
        <w:rPr>
          <w:lang w:val="en-US" w:bidi="fa-IR"/>
        </w:rPr>
        <w:t>to implement this function</w:t>
      </w:r>
      <w:r w:rsidR="00C12F13">
        <w:rPr>
          <w:lang w:val="en-US" w:bidi="fa-IR"/>
        </w:rPr>
        <w:t>ality</w:t>
      </w:r>
      <w:r w:rsidR="00595682">
        <w:rPr>
          <w:lang w:val="en-US" w:bidi="fa-IR"/>
        </w:rPr>
        <w:t xml:space="preserve"> </w:t>
      </w:r>
      <w:r w:rsidR="009A1B65">
        <w:rPr>
          <w:lang w:val="en-US" w:bidi="fa-IR"/>
        </w:rPr>
        <w:t>are listed below:</w:t>
      </w:r>
    </w:p>
    <w:p w14:paraId="3A93814B" w14:textId="65E52A4D" w:rsidR="00D46747" w:rsidRPr="00D46747" w:rsidRDefault="009A1B65" w:rsidP="00CF7398">
      <w:pPr>
        <w:pStyle w:val="ListBullet2"/>
      </w:pPr>
      <w:r>
        <w:rPr>
          <w:lang w:val="en-US" w:bidi="fa-IR"/>
        </w:rPr>
        <w:t>A</w:t>
      </w:r>
      <w:r w:rsidR="00D46747">
        <w:rPr>
          <w:lang w:val="en-US" w:bidi="fa-IR"/>
        </w:rPr>
        <w:t>s pictured</w:t>
      </w:r>
      <w:r>
        <w:rPr>
          <w:lang w:val="en-US" w:bidi="fa-IR"/>
        </w:rPr>
        <w:t>, the user can use</w:t>
      </w:r>
      <w:r w:rsidR="00D46747">
        <w:rPr>
          <w:lang w:val="en-US" w:bidi="fa-IR"/>
        </w:rPr>
        <w:t xml:space="preserve"> c</w:t>
      </w:r>
      <w:r w:rsidR="002A66EF">
        <w:rPr>
          <w:lang w:val="en-US" w:bidi="fa-IR"/>
        </w:rPr>
        <w:t>ombo boxes for gender and age groups</w:t>
      </w:r>
      <w:r w:rsidR="00E04735">
        <w:rPr>
          <w:lang w:val="en-US" w:bidi="fa-IR"/>
        </w:rPr>
        <w:t xml:space="preserve"> with the categories listed </w:t>
      </w:r>
      <w:r w:rsidR="00D46747">
        <w:rPr>
          <w:lang w:val="en-US" w:bidi="fa-IR"/>
        </w:rPr>
        <w:t xml:space="preserve">under them and </w:t>
      </w:r>
      <w:r>
        <w:rPr>
          <w:lang w:val="en-US" w:bidi="fa-IR"/>
        </w:rPr>
        <w:t>check marks next to them.</w:t>
      </w:r>
    </w:p>
    <w:p w14:paraId="6F6A162F" w14:textId="2AFA4310" w:rsidR="00D46747" w:rsidRPr="00D46747" w:rsidRDefault="00D46747" w:rsidP="00CF7398">
      <w:pPr>
        <w:pStyle w:val="ListBullet2"/>
      </w:pPr>
      <w:r>
        <w:rPr>
          <w:lang w:val="en-US" w:bidi="fa-IR"/>
        </w:rPr>
        <w:t xml:space="preserve">If </w:t>
      </w:r>
      <w:r w:rsidR="0001772C">
        <w:rPr>
          <w:lang w:val="en-US" w:bidi="fa-IR"/>
        </w:rPr>
        <w:t>the user does not</w:t>
      </w:r>
      <w:r>
        <w:rPr>
          <w:lang w:val="en-US" w:bidi="fa-IR"/>
        </w:rPr>
        <w:t xml:space="preserve"> need the group dis</w:t>
      </w:r>
      <w:r w:rsidR="0001772C">
        <w:rPr>
          <w:lang w:val="en-US" w:bidi="fa-IR"/>
        </w:rPr>
        <w:t>played or affect the totals, they</w:t>
      </w:r>
      <w:r>
        <w:rPr>
          <w:lang w:val="en-US" w:bidi="fa-IR"/>
        </w:rPr>
        <w:t xml:space="preserve"> can use the checkmark </w:t>
      </w:r>
      <w:r w:rsidR="00B42A0E">
        <w:rPr>
          <w:lang w:val="en-US" w:bidi="fa-IR"/>
        </w:rPr>
        <w:t>positioned</w:t>
      </w:r>
      <w:r>
        <w:rPr>
          <w:lang w:val="en-US" w:bidi="fa-IR"/>
        </w:rPr>
        <w:t xml:space="preserve"> next to the combo boxes</w:t>
      </w:r>
      <w:r w:rsidR="0001772C">
        <w:rPr>
          <w:lang w:val="en-US" w:bidi="fa-IR"/>
        </w:rPr>
        <w:t xml:space="preserve"> to have them removed</w:t>
      </w:r>
      <w:r>
        <w:rPr>
          <w:lang w:val="en-US" w:bidi="fa-IR"/>
        </w:rPr>
        <w:t xml:space="preserve">. </w:t>
      </w:r>
    </w:p>
    <w:p w14:paraId="4A99B951" w14:textId="23DFBB2B" w:rsidR="007A5113" w:rsidRPr="00D46747" w:rsidRDefault="00D46747" w:rsidP="00CF7398">
      <w:pPr>
        <w:pStyle w:val="ListBullet2"/>
      </w:pPr>
      <w:r>
        <w:rPr>
          <w:lang w:val="en-US" w:bidi="fa-IR"/>
        </w:rPr>
        <w:t>It goes without saying that the combo box co</w:t>
      </w:r>
      <w:r w:rsidR="003A42EE">
        <w:rPr>
          <w:lang w:val="en-US" w:bidi="fa-IR"/>
        </w:rPr>
        <w:t xml:space="preserve">rresponding to the two groups of categories </w:t>
      </w:r>
      <w:r>
        <w:rPr>
          <w:lang w:val="en-US" w:bidi="fa-IR"/>
        </w:rPr>
        <w:t>needs to be disabled</w:t>
      </w:r>
      <w:r w:rsidR="003A42EE">
        <w:rPr>
          <w:lang w:val="en-US" w:bidi="fa-IR"/>
        </w:rPr>
        <w:t xml:space="preserve"> and the columns removed on</w:t>
      </w:r>
      <w:r w:rsidR="009A1B65">
        <w:rPr>
          <w:lang w:val="en-US" w:bidi="fa-IR"/>
        </w:rPr>
        <w:t xml:space="preserve"> the report</w:t>
      </w:r>
      <w:r>
        <w:rPr>
          <w:lang w:val="en-US" w:bidi="fa-IR"/>
        </w:rPr>
        <w:t xml:space="preserve"> in case they are </w:t>
      </w:r>
      <w:r w:rsidR="009A1B65">
        <w:rPr>
          <w:lang w:val="en-US" w:bidi="fa-IR"/>
        </w:rPr>
        <w:t>taken</w:t>
      </w:r>
      <w:r>
        <w:rPr>
          <w:lang w:val="en-US" w:bidi="fa-IR"/>
        </w:rPr>
        <w:t xml:space="preserve"> out </w:t>
      </w:r>
      <w:r w:rsidR="009A1B65">
        <w:rPr>
          <w:lang w:val="en-US" w:bidi="fa-IR"/>
        </w:rPr>
        <w:t xml:space="preserve">(the check mark removed) </w:t>
      </w:r>
      <w:r>
        <w:rPr>
          <w:lang w:val="en-US" w:bidi="fa-IR"/>
        </w:rPr>
        <w:t>of the report.</w:t>
      </w:r>
    </w:p>
    <w:p w14:paraId="6E143595" w14:textId="5F83F7AD" w:rsidR="00D46747" w:rsidRDefault="00D46747" w:rsidP="00CF7398">
      <w:pPr>
        <w:pStyle w:val="ListBullet2"/>
      </w:pPr>
      <w:r>
        <w:rPr>
          <w:lang w:val="en-US" w:bidi="fa-IR"/>
        </w:rPr>
        <w:t>The combo box should include an option that using, one can include all the categories or columns in the report.</w:t>
      </w:r>
    </w:p>
    <w:p w14:paraId="64C19E3C" w14:textId="753E10A1" w:rsidR="009A1B65" w:rsidRDefault="009A1B65" w:rsidP="00CF7398">
      <w:pPr>
        <w:pStyle w:val="ListBullet2"/>
      </w:pPr>
      <w:r>
        <w:t>If one of the categories is selected, the other columns will not be shown on the report and they will not count in the totals.</w:t>
      </w:r>
    </w:p>
    <w:p w14:paraId="6910EEF7" w14:textId="686C3BC2" w:rsidR="009A1B65" w:rsidRPr="00D46747" w:rsidRDefault="009A1B65" w:rsidP="00CF7398">
      <w:pPr>
        <w:pStyle w:val="ListBullet2"/>
      </w:pPr>
      <w:r>
        <w:t xml:space="preserve">By </w:t>
      </w:r>
      <w:proofErr w:type="gramStart"/>
      <w:r>
        <w:t>default</w:t>
      </w:r>
      <w:proofErr w:type="gramEnd"/>
      <w:r>
        <w:t xml:space="preserve"> and upon </w:t>
      </w:r>
      <w:r w:rsidR="00F12EAD">
        <w:t>initiation of the form, all the checkmarks are enabled (all groups and columns are displayed) and the combo boxes are set to display all the categories.</w:t>
      </w:r>
    </w:p>
    <w:p w14:paraId="6FB5A52B" w14:textId="49715D94" w:rsidR="00D46747" w:rsidRPr="0071663A" w:rsidRDefault="005C4696" w:rsidP="00CF7398">
      <w:pPr>
        <w:pStyle w:val="ListBullet"/>
      </w:pPr>
      <w:r w:rsidRPr="0071663A">
        <w:rPr>
          <w:lang w:val="en-US"/>
        </w:rPr>
        <w:t xml:space="preserve">Create a stacked bullet graph </w:t>
      </w:r>
      <w:r w:rsidR="0071663A">
        <w:rPr>
          <w:lang w:val="en-US"/>
        </w:rPr>
        <w:t>for each query or question with the following specifics:</w:t>
      </w:r>
    </w:p>
    <w:p w14:paraId="1D1FE523" w14:textId="421BEBA6" w:rsidR="0071663A" w:rsidRPr="0071663A" w:rsidRDefault="0071663A" w:rsidP="00CF7398">
      <w:pPr>
        <w:pStyle w:val="ListBullet2"/>
      </w:pPr>
      <w:r>
        <w:rPr>
          <w:lang w:val="en-US"/>
        </w:rPr>
        <w:t xml:space="preserve">The said graph is </w:t>
      </w:r>
      <w:r w:rsidR="002A3CF0">
        <w:rPr>
          <w:lang w:val="en-US"/>
        </w:rPr>
        <w:t xml:space="preserve">recommended to be </w:t>
      </w:r>
      <w:r>
        <w:rPr>
          <w:lang w:val="en-US"/>
        </w:rPr>
        <w:t>pl</w:t>
      </w:r>
      <w:r w:rsidR="002A3CF0">
        <w:rPr>
          <w:lang w:val="en-US"/>
        </w:rPr>
        <w:t>a</w:t>
      </w:r>
      <w:r>
        <w:rPr>
          <w:lang w:val="en-US"/>
        </w:rPr>
        <w:t>ced on the row in front of each query or question.</w:t>
      </w:r>
    </w:p>
    <w:p w14:paraId="6ACBFDE6" w14:textId="7D1436FD" w:rsidR="0071663A" w:rsidRPr="0071663A" w:rsidRDefault="0071663A" w:rsidP="00CF7398">
      <w:pPr>
        <w:pStyle w:val="ListBullet2"/>
      </w:pPr>
      <w:r>
        <w:rPr>
          <w:lang w:val="en-US"/>
        </w:rPr>
        <w:t>The data used to draw</w:t>
      </w:r>
      <w:r w:rsidR="002A3CF0">
        <w:rPr>
          <w:lang w:val="en-US"/>
        </w:rPr>
        <w:t>,</w:t>
      </w:r>
      <w:r>
        <w:rPr>
          <w:lang w:val="en-US"/>
        </w:rPr>
        <w:t xml:space="preserve"> is based on the total for each rating for the said question.</w:t>
      </w:r>
    </w:p>
    <w:p w14:paraId="01DC8267" w14:textId="0FF5FC68" w:rsidR="008758CB" w:rsidRPr="00CF7398" w:rsidRDefault="0071663A" w:rsidP="00CF7398">
      <w:pPr>
        <w:pStyle w:val="ListBullet2"/>
      </w:pPr>
      <w:r>
        <w:rPr>
          <w:lang w:val="en-US"/>
        </w:rPr>
        <w:t xml:space="preserve">There’s no preference of what colors are used to represent each of the ratings but there needs to be a legend </w:t>
      </w:r>
      <w:r w:rsidR="0012559D">
        <w:rPr>
          <w:lang w:val="en-US"/>
        </w:rPr>
        <w:t xml:space="preserve">placed </w:t>
      </w:r>
      <w:r>
        <w:rPr>
          <w:lang w:val="en-US"/>
        </w:rPr>
        <w:t>at the bottom of the report to indicate how they are associated.</w:t>
      </w:r>
      <w:bookmarkStart w:id="0" w:name="_GoBack"/>
      <w:bookmarkEnd w:id="0"/>
    </w:p>
    <w:sectPr w:rsidR="008758CB" w:rsidRPr="00CF7398" w:rsidSect="00300343">
      <w:headerReference w:type="default" r:id="rId14"/>
      <w:footerReference w:type="first" r:id="rId15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895AF" w14:textId="77777777" w:rsidR="00EC7754" w:rsidRDefault="00EC7754" w:rsidP="00313492">
      <w:r>
        <w:separator/>
      </w:r>
    </w:p>
    <w:p w14:paraId="614349B1" w14:textId="77777777" w:rsidR="00EC7754" w:rsidRDefault="00EC7754" w:rsidP="00313492"/>
    <w:p w14:paraId="6D6EF373" w14:textId="77777777" w:rsidR="00EC7754" w:rsidRDefault="00EC7754"/>
  </w:endnote>
  <w:endnote w:type="continuationSeparator" w:id="0">
    <w:p w14:paraId="11770B56" w14:textId="77777777" w:rsidR="00EC7754" w:rsidRDefault="00EC7754" w:rsidP="00313492">
      <w:r>
        <w:continuationSeparator/>
      </w:r>
    </w:p>
    <w:p w14:paraId="1EFA8BE8" w14:textId="77777777" w:rsidR="00EC7754" w:rsidRDefault="00EC7754" w:rsidP="00313492"/>
    <w:p w14:paraId="0CD5F676" w14:textId="77777777" w:rsidR="00EC7754" w:rsidRDefault="00EC7754"/>
  </w:endnote>
  <w:endnote w:type="continuationNotice" w:id="1">
    <w:p w14:paraId="0CA4DDA3" w14:textId="77777777" w:rsidR="00EC7754" w:rsidRDefault="00EC77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orbel"/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4C4F2A" w:rsidRPr="00893901" w14:paraId="6FC366B6" w14:textId="77777777" w:rsidTr="006056DF">
      <w:tc>
        <w:tcPr>
          <w:tcW w:w="4073" w:type="dxa"/>
          <w:vAlign w:val="center"/>
          <w:hideMark/>
        </w:tcPr>
        <w:p w14:paraId="71D42E6B" w14:textId="3EDC52BA" w:rsidR="004C4F2A" w:rsidRPr="00893901" w:rsidRDefault="00CF7398" w:rsidP="00BE501E">
          <w:pPr>
            <w:pStyle w:val="Footer"/>
          </w:pPr>
          <w:r>
            <w:rPr>
              <w:noProof/>
              <w:lang w:val="en-US" w:bidi="fa-IR"/>
            </w:rPr>
            <w:t>WSC2017_TP09_M4_actual</w:t>
          </w:r>
        </w:p>
      </w:tc>
      <w:tc>
        <w:tcPr>
          <w:tcW w:w="1492" w:type="dxa"/>
          <w:vAlign w:val="center"/>
          <w:hideMark/>
        </w:tcPr>
        <w:p w14:paraId="7405B627" w14:textId="77777777" w:rsidR="004C4F2A" w:rsidRPr="00893901" w:rsidRDefault="004C4F2A" w:rsidP="00300343">
          <w:pPr>
            <w:pStyle w:val="Footer"/>
            <w:jc w:val="center"/>
          </w:pPr>
          <w:r w:rsidRPr="00893901">
            <w:t xml:space="preserve">Version: </w:t>
          </w:r>
          <w:r>
            <w:t>1.0</w:t>
          </w:r>
        </w:p>
        <w:p w14:paraId="1A29FCF7" w14:textId="43E49611" w:rsidR="004C4F2A" w:rsidRPr="00893901" w:rsidRDefault="004C4F2A" w:rsidP="007D46F3">
          <w:pPr>
            <w:pStyle w:val="Footer"/>
            <w:jc w:val="center"/>
          </w:pPr>
          <w:r>
            <w:t>Date: 25.08.17</w:t>
          </w:r>
        </w:p>
      </w:tc>
      <w:tc>
        <w:tcPr>
          <w:tcW w:w="4074" w:type="dxa"/>
          <w:vAlign w:val="center"/>
          <w:hideMark/>
        </w:tcPr>
        <w:p w14:paraId="57DA60E0" w14:textId="7803C078" w:rsidR="004C4F2A" w:rsidRPr="00893901" w:rsidRDefault="004C4F2A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CF7398">
            <w:rPr>
              <w:noProof/>
            </w:rPr>
            <w:t>5</w:t>
          </w:r>
          <w:r w:rsidRPr="00893901">
            <w:fldChar w:fldCharType="end"/>
          </w:r>
          <w:r w:rsidRPr="00893901">
            <w:t xml:space="preserve"> of </w:t>
          </w:r>
          <w:fldSimple w:instr=" NUMPAGES   \* MERGEFORMAT ">
            <w:r w:rsidR="00CF7398">
              <w:rPr>
                <w:noProof/>
              </w:rPr>
              <w:t>5</w:t>
            </w:r>
          </w:fldSimple>
        </w:p>
      </w:tc>
    </w:tr>
  </w:tbl>
  <w:p w14:paraId="36483F31" w14:textId="77777777" w:rsidR="004C4F2A" w:rsidRDefault="004C4F2A" w:rsidP="00300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D35CB" w14:textId="58026082" w:rsidR="004C4F2A" w:rsidRPr="007344EC" w:rsidRDefault="004C4F2A" w:rsidP="006D39A2">
    <w:pPr>
      <w:pStyle w:val="Footer"/>
    </w:pPr>
    <w:r w:rsidRPr="00BD124E">
      <w:rPr>
        <w:noProof/>
        <w:lang w:val="en-US" w:bidi="fa-IR"/>
      </w:rPr>
      <w:drawing>
        <wp:anchor distT="0" distB="0" distL="114300" distR="114300" simplePos="0" relativeHeight="251658244" behindDoc="1" locked="0" layoutInCell="1" allowOverlap="1" wp14:anchorId="2BD8E509" wp14:editId="75052616">
          <wp:simplePos x="0" y="0"/>
          <wp:positionH relativeFrom="page">
            <wp:posOffset>701783</wp:posOffset>
          </wp:positionH>
          <wp:positionV relativeFrom="page">
            <wp:posOffset>8477250</wp:posOffset>
          </wp:positionV>
          <wp:extent cx="1274400" cy="1296000"/>
          <wp:effectExtent l="0" t="0" r="2540" b="0"/>
          <wp:wrapNone/>
          <wp:docPr id="2" name="Picture 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344EC">
      <w:rPr>
        <w:noProof/>
        <w:lang w:val="en-US" w:bidi="fa-IR"/>
      </w:rPr>
      <w:t>WSC2017_TP09_</w:t>
    </w:r>
    <w:r w:rsidR="00CF7398">
      <w:rPr>
        <w:noProof/>
        <w:lang w:val="en-US" w:bidi="fa-IR"/>
      </w:rPr>
      <w:t>M4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E985EE" w14:textId="77777777" w:rsidR="004C4F2A" w:rsidRDefault="004C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F3DB3" w14:textId="77777777" w:rsidR="00EC7754" w:rsidRDefault="00EC7754">
      <w:r>
        <w:separator/>
      </w:r>
    </w:p>
  </w:footnote>
  <w:footnote w:type="continuationSeparator" w:id="0">
    <w:p w14:paraId="36711E1E" w14:textId="77777777" w:rsidR="00EC7754" w:rsidRDefault="00EC7754" w:rsidP="00313492">
      <w:r>
        <w:continuationSeparator/>
      </w:r>
    </w:p>
    <w:p w14:paraId="2C9D46FB" w14:textId="77777777" w:rsidR="00EC7754" w:rsidRDefault="00EC7754" w:rsidP="00313492"/>
    <w:p w14:paraId="28B8DC1C" w14:textId="77777777" w:rsidR="00EC7754" w:rsidRDefault="00EC7754"/>
  </w:footnote>
  <w:footnote w:type="continuationNotice" w:id="1">
    <w:p w14:paraId="0AD49399" w14:textId="77777777" w:rsidR="00EC7754" w:rsidRDefault="00EC77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F84FCD" w14:textId="77777777" w:rsidR="004C4F2A" w:rsidRDefault="004C4F2A" w:rsidP="00313492">
    <w:pPr>
      <w:pStyle w:val="Header"/>
    </w:pPr>
    <w:r w:rsidRPr="00A77E62">
      <w:rPr>
        <w:noProof/>
        <w:lang w:val="en-US" w:bidi="fa-IR"/>
      </w:rPr>
      <w:drawing>
        <wp:anchor distT="0" distB="0" distL="114300" distR="114300" simplePos="0" relativeHeight="251658245" behindDoc="0" locked="0" layoutInCell="1" allowOverlap="1" wp14:anchorId="59113EBD" wp14:editId="05A0B6B3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val="en-US" w:bidi="fa-IR"/>
      </w:rPr>
      <w:drawing>
        <wp:anchor distT="0" distB="0" distL="114300" distR="114300" simplePos="0" relativeHeight="251658246" behindDoc="1" locked="0" layoutInCell="1" allowOverlap="1" wp14:anchorId="018DA2EF" wp14:editId="31B05D41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14="http://schemas.microsoft.com/office/drawing/2010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85F5" w14:textId="77777777" w:rsidR="004C4F2A" w:rsidRDefault="004C4F2A" w:rsidP="00313492">
    <w:pPr>
      <w:pStyle w:val="Header"/>
    </w:pPr>
    <w:r w:rsidRPr="00BD124E">
      <w:rPr>
        <w:noProof/>
        <w:lang w:val="en-US" w:bidi="fa-IR"/>
      </w:rPr>
      <w:drawing>
        <wp:anchor distT="0" distB="0" distL="114300" distR="114300" simplePos="0" relativeHeight="251658240" behindDoc="1" locked="0" layoutInCell="1" allowOverlap="1" wp14:anchorId="55F64375" wp14:editId="6386B15C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bidi="fa-IR"/>
      </w:rPr>
      <w:drawing>
        <wp:anchor distT="0" distB="0" distL="114300" distR="114300" simplePos="0" relativeHeight="251658241" behindDoc="1" locked="0" layoutInCell="1" allowOverlap="1" wp14:anchorId="414F1474" wp14:editId="11D06D8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A7B9B" w14:textId="77777777" w:rsidR="004C4F2A" w:rsidRDefault="004C4F2A" w:rsidP="00313492">
    <w:pPr>
      <w:pStyle w:val="Header"/>
    </w:pPr>
    <w:r w:rsidRPr="00BD124E">
      <w:rPr>
        <w:noProof/>
        <w:lang w:val="en-US" w:bidi="fa-IR"/>
      </w:rPr>
      <w:drawing>
        <wp:anchor distT="0" distB="0" distL="114300" distR="114300" simplePos="0" relativeHeight="251658242" behindDoc="1" locked="0" layoutInCell="1" allowOverlap="1" wp14:anchorId="040771AC" wp14:editId="2CA096D9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 w:bidi="fa-IR"/>
      </w:rPr>
      <w:drawing>
        <wp:anchor distT="0" distB="0" distL="114300" distR="114300" simplePos="0" relativeHeight="251658243" behindDoc="1" locked="0" layoutInCell="1" allowOverlap="1" wp14:anchorId="27C7C1A0" wp14:editId="355BD2D8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FEAE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C8FC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EF5008"/>
    <w:multiLevelType w:val="hybridMultilevel"/>
    <w:tmpl w:val="D2EAE48C"/>
    <w:lvl w:ilvl="0" w:tplc="D0B0A2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24A75F0F"/>
    <w:multiLevelType w:val="hybridMultilevel"/>
    <w:tmpl w:val="40264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2719C"/>
    <w:multiLevelType w:val="hybridMultilevel"/>
    <w:tmpl w:val="87AE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A634C"/>
    <w:multiLevelType w:val="hybridMultilevel"/>
    <w:tmpl w:val="C124031E"/>
    <w:lvl w:ilvl="0" w:tplc="2214AC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A1A1A"/>
    <w:multiLevelType w:val="hybridMultilevel"/>
    <w:tmpl w:val="46D4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6B17AB"/>
    <w:multiLevelType w:val="hybridMultilevel"/>
    <w:tmpl w:val="4FC6D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952DF"/>
    <w:multiLevelType w:val="hybridMultilevel"/>
    <w:tmpl w:val="FE581098"/>
    <w:lvl w:ilvl="0" w:tplc="7EC0EC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41407"/>
    <w:multiLevelType w:val="hybridMultilevel"/>
    <w:tmpl w:val="1602CE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5"/>
  </w:num>
  <w:num w:numId="19">
    <w:abstractNumId w:val="14"/>
  </w:num>
  <w:num w:numId="20">
    <w:abstractNumId w:val="20"/>
  </w:num>
  <w:num w:numId="21">
    <w:abstractNumId w:val="18"/>
  </w:num>
  <w:num w:numId="22">
    <w:abstractNumId w:val="19"/>
  </w:num>
  <w:num w:numId="23">
    <w:abstractNumId w:val="16"/>
  </w:num>
  <w:num w:numId="24">
    <w:abstractNumId w:val="17"/>
  </w:num>
  <w:num w:numId="25">
    <w:abstractNumId w:val="24"/>
  </w:num>
  <w:num w:numId="26">
    <w:abstractNumId w:val="2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B30"/>
    <w:rsid w:val="0000165F"/>
    <w:rsid w:val="00001ED0"/>
    <w:rsid w:val="0000740F"/>
    <w:rsid w:val="00012774"/>
    <w:rsid w:val="00012F19"/>
    <w:rsid w:val="000152B2"/>
    <w:rsid w:val="0001772C"/>
    <w:rsid w:val="00017C04"/>
    <w:rsid w:val="0002203A"/>
    <w:rsid w:val="000230E0"/>
    <w:rsid w:val="00026C28"/>
    <w:rsid w:val="00027A9A"/>
    <w:rsid w:val="00030CFC"/>
    <w:rsid w:val="0003526B"/>
    <w:rsid w:val="00043A6A"/>
    <w:rsid w:val="00044BDD"/>
    <w:rsid w:val="00045DB6"/>
    <w:rsid w:val="00046C96"/>
    <w:rsid w:val="00050DCE"/>
    <w:rsid w:val="00052F6D"/>
    <w:rsid w:val="000570DC"/>
    <w:rsid w:val="00057A61"/>
    <w:rsid w:val="000638C4"/>
    <w:rsid w:val="00066641"/>
    <w:rsid w:val="0007178E"/>
    <w:rsid w:val="00076815"/>
    <w:rsid w:val="0008418F"/>
    <w:rsid w:val="000849B2"/>
    <w:rsid w:val="00084D56"/>
    <w:rsid w:val="00087E12"/>
    <w:rsid w:val="00097921"/>
    <w:rsid w:val="000A479D"/>
    <w:rsid w:val="000A7462"/>
    <w:rsid w:val="000D140A"/>
    <w:rsid w:val="000D6833"/>
    <w:rsid w:val="000E219D"/>
    <w:rsid w:val="000E2C2C"/>
    <w:rsid w:val="000E3A94"/>
    <w:rsid w:val="000E571E"/>
    <w:rsid w:val="000F4A5C"/>
    <w:rsid w:val="000F583A"/>
    <w:rsid w:val="001020E5"/>
    <w:rsid w:val="00115B52"/>
    <w:rsid w:val="001172EF"/>
    <w:rsid w:val="001227BF"/>
    <w:rsid w:val="0012553C"/>
    <w:rsid w:val="0012559D"/>
    <w:rsid w:val="0013205B"/>
    <w:rsid w:val="00134547"/>
    <w:rsid w:val="001355EF"/>
    <w:rsid w:val="0013720E"/>
    <w:rsid w:val="00137604"/>
    <w:rsid w:val="00137AF1"/>
    <w:rsid w:val="00141FF8"/>
    <w:rsid w:val="0014430D"/>
    <w:rsid w:val="001445BB"/>
    <w:rsid w:val="00153A81"/>
    <w:rsid w:val="00161280"/>
    <w:rsid w:val="0016722E"/>
    <w:rsid w:val="001831C8"/>
    <w:rsid w:val="00192D2B"/>
    <w:rsid w:val="001A554B"/>
    <w:rsid w:val="001C17A9"/>
    <w:rsid w:val="001C2B30"/>
    <w:rsid w:val="001C57BF"/>
    <w:rsid w:val="001C5F88"/>
    <w:rsid w:val="001E31B0"/>
    <w:rsid w:val="001E4FDC"/>
    <w:rsid w:val="001E5A60"/>
    <w:rsid w:val="00200519"/>
    <w:rsid w:val="0020552E"/>
    <w:rsid w:val="0020767D"/>
    <w:rsid w:val="00210EF3"/>
    <w:rsid w:val="002123F5"/>
    <w:rsid w:val="002157B4"/>
    <w:rsid w:val="002167EB"/>
    <w:rsid w:val="00221E7D"/>
    <w:rsid w:val="002234FF"/>
    <w:rsid w:val="00225B73"/>
    <w:rsid w:val="00227F3D"/>
    <w:rsid w:val="002400E2"/>
    <w:rsid w:val="00246A33"/>
    <w:rsid w:val="0025022B"/>
    <w:rsid w:val="00254FCD"/>
    <w:rsid w:val="002579FA"/>
    <w:rsid w:val="00263083"/>
    <w:rsid w:val="002641D0"/>
    <w:rsid w:val="00264847"/>
    <w:rsid w:val="002701B9"/>
    <w:rsid w:val="00271463"/>
    <w:rsid w:val="00272325"/>
    <w:rsid w:val="00272FCF"/>
    <w:rsid w:val="00276C61"/>
    <w:rsid w:val="00281081"/>
    <w:rsid w:val="00283BD8"/>
    <w:rsid w:val="00285953"/>
    <w:rsid w:val="00295AEB"/>
    <w:rsid w:val="002A3CF0"/>
    <w:rsid w:val="002A66EF"/>
    <w:rsid w:val="002A7C86"/>
    <w:rsid w:val="002B0AFA"/>
    <w:rsid w:val="002B1320"/>
    <w:rsid w:val="002B7EA9"/>
    <w:rsid w:val="002C3678"/>
    <w:rsid w:val="002C4D80"/>
    <w:rsid w:val="002C513F"/>
    <w:rsid w:val="002D08AB"/>
    <w:rsid w:val="002D2E0E"/>
    <w:rsid w:val="002E165B"/>
    <w:rsid w:val="002E4EC8"/>
    <w:rsid w:val="002F17C5"/>
    <w:rsid w:val="00300343"/>
    <w:rsid w:val="00305783"/>
    <w:rsid w:val="00306149"/>
    <w:rsid w:val="003133A3"/>
    <w:rsid w:val="00313492"/>
    <w:rsid w:val="003147E8"/>
    <w:rsid w:val="0031626D"/>
    <w:rsid w:val="0032135D"/>
    <w:rsid w:val="0032245C"/>
    <w:rsid w:val="00322944"/>
    <w:rsid w:val="00323668"/>
    <w:rsid w:val="00333873"/>
    <w:rsid w:val="00336548"/>
    <w:rsid w:val="00337D58"/>
    <w:rsid w:val="003624D8"/>
    <w:rsid w:val="00363918"/>
    <w:rsid w:val="00365E73"/>
    <w:rsid w:val="00366A2E"/>
    <w:rsid w:val="00370CE1"/>
    <w:rsid w:val="0037167E"/>
    <w:rsid w:val="00375283"/>
    <w:rsid w:val="003770B2"/>
    <w:rsid w:val="0038099A"/>
    <w:rsid w:val="003860B2"/>
    <w:rsid w:val="00392EA9"/>
    <w:rsid w:val="003956DC"/>
    <w:rsid w:val="003977C6"/>
    <w:rsid w:val="003A3137"/>
    <w:rsid w:val="003A42EE"/>
    <w:rsid w:val="003A6014"/>
    <w:rsid w:val="003B2AB9"/>
    <w:rsid w:val="003B4CCE"/>
    <w:rsid w:val="003B560A"/>
    <w:rsid w:val="003B73E2"/>
    <w:rsid w:val="003C0213"/>
    <w:rsid w:val="003C1165"/>
    <w:rsid w:val="003C14E6"/>
    <w:rsid w:val="003C3CC5"/>
    <w:rsid w:val="003C7251"/>
    <w:rsid w:val="003D0EDC"/>
    <w:rsid w:val="003D2EC5"/>
    <w:rsid w:val="003D7985"/>
    <w:rsid w:val="003E2C44"/>
    <w:rsid w:val="003E792D"/>
    <w:rsid w:val="003F34AE"/>
    <w:rsid w:val="003F39F8"/>
    <w:rsid w:val="00413188"/>
    <w:rsid w:val="004158DC"/>
    <w:rsid w:val="00425ED3"/>
    <w:rsid w:val="0042639E"/>
    <w:rsid w:val="00430A06"/>
    <w:rsid w:val="0043142C"/>
    <w:rsid w:val="004332F4"/>
    <w:rsid w:val="00435514"/>
    <w:rsid w:val="004566CE"/>
    <w:rsid w:val="004605D7"/>
    <w:rsid w:val="004621E8"/>
    <w:rsid w:val="00462CB3"/>
    <w:rsid w:val="00491602"/>
    <w:rsid w:val="00491A90"/>
    <w:rsid w:val="00493FC2"/>
    <w:rsid w:val="00494510"/>
    <w:rsid w:val="004B08BA"/>
    <w:rsid w:val="004B2AA5"/>
    <w:rsid w:val="004B6102"/>
    <w:rsid w:val="004B6219"/>
    <w:rsid w:val="004B7632"/>
    <w:rsid w:val="004C0733"/>
    <w:rsid w:val="004C4F2A"/>
    <w:rsid w:val="004C77A7"/>
    <w:rsid w:val="004D0FE3"/>
    <w:rsid w:val="004D3337"/>
    <w:rsid w:val="004D5E3C"/>
    <w:rsid w:val="004D66FF"/>
    <w:rsid w:val="004E12E0"/>
    <w:rsid w:val="004E2FBE"/>
    <w:rsid w:val="004E5289"/>
    <w:rsid w:val="004E5D49"/>
    <w:rsid w:val="004E6EDE"/>
    <w:rsid w:val="004F0C93"/>
    <w:rsid w:val="004F3180"/>
    <w:rsid w:val="004F42F0"/>
    <w:rsid w:val="004F51A0"/>
    <w:rsid w:val="004F5255"/>
    <w:rsid w:val="004F79A7"/>
    <w:rsid w:val="005027BB"/>
    <w:rsid w:val="00510E94"/>
    <w:rsid w:val="0051761D"/>
    <w:rsid w:val="0052524B"/>
    <w:rsid w:val="00526C02"/>
    <w:rsid w:val="00530B41"/>
    <w:rsid w:val="005315A3"/>
    <w:rsid w:val="0054302F"/>
    <w:rsid w:val="005432E6"/>
    <w:rsid w:val="0054724F"/>
    <w:rsid w:val="0055120C"/>
    <w:rsid w:val="0056183C"/>
    <w:rsid w:val="00561DCE"/>
    <w:rsid w:val="00565CBB"/>
    <w:rsid w:val="00570701"/>
    <w:rsid w:val="005718E1"/>
    <w:rsid w:val="00574E82"/>
    <w:rsid w:val="005934ED"/>
    <w:rsid w:val="00595682"/>
    <w:rsid w:val="005A0627"/>
    <w:rsid w:val="005A0C54"/>
    <w:rsid w:val="005A49EE"/>
    <w:rsid w:val="005A6E2B"/>
    <w:rsid w:val="005B7DCD"/>
    <w:rsid w:val="005C1F3D"/>
    <w:rsid w:val="005C3E43"/>
    <w:rsid w:val="005C4696"/>
    <w:rsid w:val="005C49AA"/>
    <w:rsid w:val="005F01CC"/>
    <w:rsid w:val="005F1DDD"/>
    <w:rsid w:val="005F661E"/>
    <w:rsid w:val="006023B5"/>
    <w:rsid w:val="00603218"/>
    <w:rsid w:val="006056DF"/>
    <w:rsid w:val="00611F6C"/>
    <w:rsid w:val="006138C3"/>
    <w:rsid w:val="00614012"/>
    <w:rsid w:val="00614F2A"/>
    <w:rsid w:val="00630EB3"/>
    <w:rsid w:val="00635124"/>
    <w:rsid w:val="006370B5"/>
    <w:rsid w:val="00643354"/>
    <w:rsid w:val="006504ED"/>
    <w:rsid w:val="00653EB6"/>
    <w:rsid w:val="00655A56"/>
    <w:rsid w:val="00656FB5"/>
    <w:rsid w:val="00665BCE"/>
    <w:rsid w:val="00673AA4"/>
    <w:rsid w:val="00676C2F"/>
    <w:rsid w:val="0067743C"/>
    <w:rsid w:val="00684778"/>
    <w:rsid w:val="0068739B"/>
    <w:rsid w:val="00692D20"/>
    <w:rsid w:val="006A4FF1"/>
    <w:rsid w:val="006A68C4"/>
    <w:rsid w:val="006A6F30"/>
    <w:rsid w:val="006A7077"/>
    <w:rsid w:val="006A7BCF"/>
    <w:rsid w:val="006B34AA"/>
    <w:rsid w:val="006B38A3"/>
    <w:rsid w:val="006B57D2"/>
    <w:rsid w:val="006B7E71"/>
    <w:rsid w:val="006C6453"/>
    <w:rsid w:val="006D06AD"/>
    <w:rsid w:val="006D39A2"/>
    <w:rsid w:val="006E26EF"/>
    <w:rsid w:val="006E28E7"/>
    <w:rsid w:val="006E4B64"/>
    <w:rsid w:val="006E6918"/>
    <w:rsid w:val="006E6E17"/>
    <w:rsid w:val="006F3DFE"/>
    <w:rsid w:val="00701C66"/>
    <w:rsid w:val="007050F6"/>
    <w:rsid w:val="0070738F"/>
    <w:rsid w:val="0071663A"/>
    <w:rsid w:val="0072729F"/>
    <w:rsid w:val="007344EC"/>
    <w:rsid w:val="00746EE0"/>
    <w:rsid w:val="00754F75"/>
    <w:rsid w:val="00755E91"/>
    <w:rsid w:val="0075667C"/>
    <w:rsid w:val="007649B5"/>
    <w:rsid w:val="0077246D"/>
    <w:rsid w:val="007766C1"/>
    <w:rsid w:val="00782C0D"/>
    <w:rsid w:val="00782C3C"/>
    <w:rsid w:val="007908B3"/>
    <w:rsid w:val="007A12D4"/>
    <w:rsid w:val="007A433B"/>
    <w:rsid w:val="007A4C1D"/>
    <w:rsid w:val="007A5113"/>
    <w:rsid w:val="007A636A"/>
    <w:rsid w:val="007A643E"/>
    <w:rsid w:val="007A6EBA"/>
    <w:rsid w:val="007C0537"/>
    <w:rsid w:val="007C08FC"/>
    <w:rsid w:val="007C1C26"/>
    <w:rsid w:val="007C2A56"/>
    <w:rsid w:val="007C4741"/>
    <w:rsid w:val="007C4BB2"/>
    <w:rsid w:val="007D1C46"/>
    <w:rsid w:val="007D46F3"/>
    <w:rsid w:val="007D6314"/>
    <w:rsid w:val="007E328D"/>
    <w:rsid w:val="007E4756"/>
    <w:rsid w:val="007F07B8"/>
    <w:rsid w:val="007F212B"/>
    <w:rsid w:val="00803827"/>
    <w:rsid w:val="0081206D"/>
    <w:rsid w:val="00827B4A"/>
    <w:rsid w:val="008362E2"/>
    <w:rsid w:val="008423CC"/>
    <w:rsid w:val="008429C5"/>
    <w:rsid w:val="0084556A"/>
    <w:rsid w:val="00846E9C"/>
    <w:rsid w:val="0086057A"/>
    <w:rsid w:val="008627CB"/>
    <w:rsid w:val="00863954"/>
    <w:rsid w:val="00866648"/>
    <w:rsid w:val="00866852"/>
    <w:rsid w:val="008758CB"/>
    <w:rsid w:val="008763B1"/>
    <w:rsid w:val="008827AA"/>
    <w:rsid w:val="008874A7"/>
    <w:rsid w:val="0088795F"/>
    <w:rsid w:val="00887D98"/>
    <w:rsid w:val="00891ED5"/>
    <w:rsid w:val="00897FD0"/>
    <w:rsid w:val="008A3942"/>
    <w:rsid w:val="008B13EC"/>
    <w:rsid w:val="008D0279"/>
    <w:rsid w:val="008D0E1A"/>
    <w:rsid w:val="008D230D"/>
    <w:rsid w:val="008F37CA"/>
    <w:rsid w:val="008F5CF8"/>
    <w:rsid w:val="008F5FE6"/>
    <w:rsid w:val="00904FFB"/>
    <w:rsid w:val="00905BE3"/>
    <w:rsid w:val="009063E4"/>
    <w:rsid w:val="009100FF"/>
    <w:rsid w:val="0092112F"/>
    <w:rsid w:val="00923DDC"/>
    <w:rsid w:val="00927A59"/>
    <w:rsid w:val="00935ECB"/>
    <w:rsid w:val="00941911"/>
    <w:rsid w:val="00946968"/>
    <w:rsid w:val="00947FC0"/>
    <w:rsid w:val="00951146"/>
    <w:rsid w:val="009612FC"/>
    <w:rsid w:val="00965198"/>
    <w:rsid w:val="00966FCB"/>
    <w:rsid w:val="00975AF2"/>
    <w:rsid w:val="00976287"/>
    <w:rsid w:val="00977B6B"/>
    <w:rsid w:val="00977E73"/>
    <w:rsid w:val="0098297B"/>
    <w:rsid w:val="0098754D"/>
    <w:rsid w:val="00987A9F"/>
    <w:rsid w:val="009A0BEA"/>
    <w:rsid w:val="009A1B65"/>
    <w:rsid w:val="009A3944"/>
    <w:rsid w:val="009A75E5"/>
    <w:rsid w:val="009B423A"/>
    <w:rsid w:val="009B4DA4"/>
    <w:rsid w:val="009C1347"/>
    <w:rsid w:val="009C1C4E"/>
    <w:rsid w:val="009C39AA"/>
    <w:rsid w:val="009D014A"/>
    <w:rsid w:val="009E1C6F"/>
    <w:rsid w:val="009E5C32"/>
    <w:rsid w:val="009E74D8"/>
    <w:rsid w:val="009F1759"/>
    <w:rsid w:val="009F183A"/>
    <w:rsid w:val="009F21B2"/>
    <w:rsid w:val="00A052B6"/>
    <w:rsid w:val="00A138E9"/>
    <w:rsid w:val="00A170AC"/>
    <w:rsid w:val="00A30C5C"/>
    <w:rsid w:val="00A40FEA"/>
    <w:rsid w:val="00A41AFF"/>
    <w:rsid w:val="00A41CCD"/>
    <w:rsid w:val="00A42215"/>
    <w:rsid w:val="00A47752"/>
    <w:rsid w:val="00A514B9"/>
    <w:rsid w:val="00A52D55"/>
    <w:rsid w:val="00A53FCF"/>
    <w:rsid w:val="00A5415F"/>
    <w:rsid w:val="00A544D3"/>
    <w:rsid w:val="00A54CF9"/>
    <w:rsid w:val="00A77E62"/>
    <w:rsid w:val="00A83DCA"/>
    <w:rsid w:val="00A9240A"/>
    <w:rsid w:val="00A9315D"/>
    <w:rsid w:val="00A94A75"/>
    <w:rsid w:val="00A96AFC"/>
    <w:rsid w:val="00AA1554"/>
    <w:rsid w:val="00AA44E8"/>
    <w:rsid w:val="00AB3833"/>
    <w:rsid w:val="00AB5719"/>
    <w:rsid w:val="00AB5856"/>
    <w:rsid w:val="00AD07EC"/>
    <w:rsid w:val="00AD4968"/>
    <w:rsid w:val="00AE2177"/>
    <w:rsid w:val="00AE2BB8"/>
    <w:rsid w:val="00AE45BE"/>
    <w:rsid w:val="00AF6DC5"/>
    <w:rsid w:val="00B019EC"/>
    <w:rsid w:val="00B03795"/>
    <w:rsid w:val="00B06B00"/>
    <w:rsid w:val="00B11358"/>
    <w:rsid w:val="00B15B4D"/>
    <w:rsid w:val="00B167F1"/>
    <w:rsid w:val="00B16CB7"/>
    <w:rsid w:val="00B214D5"/>
    <w:rsid w:val="00B22466"/>
    <w:rsid w:val="00B40AE0"/>
    <w:rsid w:val="00B42A0E"/>
    <w:rsid w:val="00B4527A"/>
    <w:rsid w:val="00B45A5A"/>
    <w:rsid w:val="00B47137"/>
    <w:rsid w:val="00B47AB7"/>
    <w:rsid w:val="00B63651"/>
    <w:rsid w:val="00B74CE4"/>
    <w:rsid w:val="00B74F2D"/>
    <w:rsid w:val="00B76D84"/>
    <w:rsid w:val="00B77562"/>
    <w:rsid w:val="00B81119"/>
    <w:rsid w:val="00B8218E"/>
    <w:rsid w:val="00BA2DE7"/>
    <w:rsid w:val="00BA45CB"/>
    <w:rsid w:val="00BA49EB"/>
    <w:rsid w:val="00BA7A97"/>
    <w:rsid w:val="00BB0053"/>
    <w:rsid w:val="00BB144E"/>
    <w:rsid w:val="00BC00B1"/>
    <w:rsid w:val="00BC536B"/>
    <w:rsid w:val="00BC6914"/>
    <w:rsid w:val="00BD124E"/>
    <w:rsid w:val="00BD3DA2"/>
    <w:rsid w:val="00BD6302"/>
    <w:rsid w:val="00BD63CB"/>
    <w:rsid w:val="00BE3BAD"/>
    <w:rsid w:val="00BE4560"/>
    <w:rsid w:val="00BE501E"/>
    <w:rsid w:val="00BE57EF"/>
    <w:rsid w:val="00BE6107"/>
    <w:rsid w:val="00BF25A3"/>
    <w:rsid w:val="00BF5543"/>
    <w:rsid w:val="00C001DF"/>
    <w:rsid w:val="00C03AFB"/>
    <w:rsid w:val="00C10FF2"/>
    <w:rsid w:val="00C12F13"/>
    <w:rsid w:val="00C23925"/>
    <w:rsid w:val="00C23DA0"/>
    <w:rsid w:val="00C25B2C"/>
    <w:rsid w:val="00C309B5"/>
    <w:rsid w:val="00C3142E"/>
    <w:rsid w:val="00C44614"/>
    <w:rsid w:val="00C47C3D"/>
    <w:rsid w:val="00C520FF"/>
    <w:rsid w:val="00C6069A"/>
    <w:rsid w:val="00C60DA8"/>
    <w:rsid w:val="00C61E82"/>
    <w:rsid w:val="00C709F3"/>
    <w:rsid w:val="00C77D08"/>
    <w:rsid w:val="00C77DD4"/>
    <w:rsid w:val="00C806AB"/>
    <w:rsid w:val="00C81BE5"/>
    <w:rsid w:val="00C8256A"/>
    <w:rsid w:val="00C866F4"/>
    <w:rsid w:val="00C95A57"/>
    <w:rsid w:val="00C96B0B"/>
    <w:rsid w:val="00C97880"/>
    <w:rsid w:val="00CB567A"/>
    <w:rsid w:val="00CB5E6C"/>
    <w:rsid w:val="00CC3179"/>
    <w:rsid w:val="00CC3AA8"/>
    <w:rsid w:val="00CD3200"/>
    <w:rsid w:val="00CE09B2"/>
    <w:rsid w:val="00CE23A8"/>
    <w:rsid w:val="00CE3A8C"/>
    <w:rsid w:val="00CF2D8E"/>
    <w:rsid w:val="00CF7398"/>
    <w:rsid w:val="00CF7E70"/>
    <w:rsid w:val="00D004B1"/>
    <w:rsid w:val="00D0087D"/>
    <w:rsid w:val="00D032C0"/>
    <w:rsid w:val="00D04318"/>
    <w:rsid w:val="00D04BE0"/>
    <w:rsid w:val="00D05134"/>
    <w:rsid w:val="00D11E42"/>
    <w:rsid w:val="00D122F3"/>
    <w:rsid w:val="00D14528"/>
    <w:rsid w:val="00D17F65"/>
    <w:rsid w:val="00D22F0A"/>
    <w:rsid w:val="00D32B3B"/>
    <w:rsid w:val="00D333DE"/>
    <w:rsid w:val="00D34C8E"/>
    <w:rsid w:val="00D46747"/>
    <w:rsid w:val="00D558EB"/>
    <w:rsid w:val="00D61FCD"/>
    <w:rsid w:val="00D67F66"/>
    <w:rsid w:val="00D72951"/>
    <w:rsid w:val="00D76294"/>
    <w:rsid w:val="00D77B3C"/>
    <w:rsid w:val="00D80920"/>
    <w:rsid w:val="00D85719"/>
    <w:rsid w:val="00D86A34"/>
    <w:rsid w:val="00D92948"/>
    <w:rsid w:val="00D959A5"/>
    <w:rsid w:val="00D96C6F"/>
    <w:rsid w:val="00DA03FD"/>
    <w:rsid w:val="00DA3F51"/>
    <w:rsid w:val="00DA568B"/>
    <w:rsid w:val="00DA68E9"/>
    <w:rsid w:val="00DA6DA0"/>
    <w:rsid w:val="00DB58E8"/>
    <w:rsid w:val="00DC0ACF"/>
    <w:rsid w:val="00DC6929"/>
    <w:rsid w:val="00DC6B1A"/>
    <w:rsid w:val="00DC7572"/>
    <w:rsid w:val="00DD0AAD"/>
    <w:rsid w:val="00DD600C"/>
    <w:rsid w:val="00DE0020"/>
    <w:rsid w:val="00DE3F14"/>
    <w:rsid w:val="00DE61AE"/>
    <w:rsid w:val="00DF25B9"/>
    <w:rsid w:val="00DF26FA"/>
    <w:rsid w:val="00DF32CC"/>
    <w:rsid w:val="00DF3A61"/>
    <w:rsid w:val="00DF6F4D"/>
    <w:rsid w:val="00E029CD"/>
    <w:rsid w:val="00E0344A"/>
    <w:rsid w:val="00E04735"/>
    <w:rsid w:val="00E06AA9"/>
    <w:rsid w:val="00E1492C"/>
    <w:rsid w:val="00E15FBB"/>
    <w:rsid w:val="00E257CF"/>
    <w:rsid w:val="00E355A4"/>
    <w:rsid w:val="00E36A59"/>
    <w:rsid w:val="00E62942"/>
    <w:rsid w:val="00E63EFF"/>
    <w:rsid w:val="00E6470D"/>
    <w:rsid w:val="00E649A8"/>
    <w:rsid w:val="00E6511A"/>
    <w:rsid w:val="00E8034E"/>
    <w:rsid w:val="00E8265B"/>
    <w:rsid w:val="00E8435D"/>
    <w:rsid w:val="00E97F03"/>
    <w:rsid w:val="00EB05A3"/>
    <w:rsid w:val="00EB184B"/>
    <w:rsid w:val="00EB1F58"/>
    <w:rsid w:val="00EB4A7B"/>
    <w:rsid w:val="00EB55E9"/>
    <w:rsid w:val="00EB6569"/>
    <w:rsid w:val="00EB746D"/>
    <w:rsid w:val="00EC7754"/>
    <w:rsid w:val="00ED2552"/>
    <w:rsid w:val="00ED5CAD"/>
    <w:rsid w:val="00EE0CEE"/>
    <w:rsid w:val="00EE1C67"/>
    <w:rsid w:val="00EE1F0D"/>
    <w:rsid w:val="00EF0A93"/>
    <w:rsid w:val="00EF0D07"/>
    <w:rsid w:val="00EF61E5"/>
    <w:rsid w:val="00EF6E85"/>
    <w:rsid w:val="00EF7395"/>
    <w:rsid w:val="00F0109D"/>
    <w:rsid w:val="00F05460"/>
    <w:rsid w:val="00F05684"/>
    <w:rsid w:val="00F101C2"/>
    <w:rsid w:val="00F106BB"/>
    <w:rsid w:val="00F12EAD"/>
    <w:rsid w:val="00F20BFE"/>
    <w:rsid w:val="00F21D79"/>
    <w:rsid w:val="00F24B5C"/>
    <w:rsid w:val="00F24C64"/>
    <w:rsid w:val="00F278DB"/>
    <w:rsid w:val="00F30D21"/>
    <w:rsid w:val="00F35979"/>
    <w:rsid w:val="00F4251E"/>
    <w:rsid w:val="00F52740"/>
    <w:rsid w:val="00F52D4F"/>
    <w:rsid w:val="00F53A8F"/>
    <w:rsid w:val="00F544D3"/>
    <w:rsid w:val="00F608F6"/>
    <w:rsid w:val="00F65501"/>
    <w:rsid w:val="00F70023"/>
    <w:rsid w:val="00F71B8C"/>
    <w:rsid w:val="00F729AF"/>
    <w:rsid w:val="00F731A3"/>
    <w:rsid w:val="00F7678F"/>
    <w:rsid w:val="00F770EE"/>
    <w:rsid w:val="00F815D2"/>
    <w:rsid w:val="00F82549"/>
    <w:rsid w:val="00F86EED"/>
    <w:rsid w:val="00F90231"/>
    <w:rsid w:val="00F90CD3"/>
    <w:rsid w:val="00F9205E"/>
    <w:rsid w:val="00F939B5"/>
    <w:rsid w:val="00F93B29"/>
    <w:rsid w:val="00FA0688"/>
    <w:rsid w:val="00FA16E2"/>
    <w:rsid w:val="00FA3ED3"/>
    <w:rsid w:val="00FA4371"/>
    <w:rsid w:val="00FA4812"/>
    <w:rsid w:val="00FA58B7"/>
    <w:rsid w:val="00FC010B"/>
    <w:rsid w:val="00FC1265"/>
    <w:rsid w:val="00FC3ED1"/>
    <w:rsid w:val="00FC5E55"/>
    <w:rsid w:val="00FC780E"/>
    <w:rsid w:val="00FD160C"/>
    <w:rsid w:val="00FD235A"/>
    <w:rsid w:val="00FD327C"/>
    <w:rsid w:val="00FD3944"/>
    <w:rsid w:val="00FE638E"/>
    <w:rsid w:val="00FF4AFF"/>
    <w:rsid w:val="00FF5E89"/>
    <w:rsid w:val="46F3FBD0"/>
    <w:rsid w:val="4F80017A"/>
    <w:rsid w:val="5635B6BA"/>
    <w:rsid w:val="6921DBB8"/>
    <w:rsid w:val="6AB38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A1D1C4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3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A5062-1BFD-4DF7-8845-9661E88FC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CAP_doc_cover_v2.0.dotx</Template>
  <TotalTime>0</TotalTime>
  <Pages>5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me.mohsenh@gmail.com</dc:creator>
  <cp:keywords/>
  <dc:description/>
  <cp:lastModifiedBy>Luise Kuehnel</cp:lastModifiedBy>
  <cp:revision>2</cp:revision>
  <cp:lastPrinted>2017-10-25T06:00:00Z</cp:lastPrinted>
  <dcterms:created xsi:type="dcterms:W3CDTF">2017-11-05T22:56:00Z</dcterms:created>
  <dcterms:modified xsi:type="dcterms:W3CDTF">2017-11-05T22:56:00Z</dcterms:modified>
</cp:coreProperties>
</file>